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C0E7" w14:textId="77777777" w:rsidR="000C5405" w:rsidRPr="00133F2B" w:rsidRDefault="000C5405">
      <w:pPr>
        <w:rPr>
          <w:sz w:val="16"/>
          <w:szCs w:val="16"/>
        </w:rPr>
      </w:pPr>
      <w:r w:rsidRPr="00133F2B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241E32D" wp14:editId="1DB412D6">
                <wp:simplePos x="0" y="0"/>
                <wp:positionH relativeFrom="page">
                  <wp:posOffset>228600</wp:posOffset>
                </wp:positionH>
                <wp:positionV relativeFrom="paragraph">
                  <wp:posOffset>-285750</wp:posOffset>
                </wp:positionV>
                <wp:extent cx="3004820" cy="9972675"/>
                <wp:effectExtent l="0" t="0" r="0" b="9525"/>
                <wp:wrapNone/>
                <wp:docPr id="4" name="Manual Input 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4820" cy="9972675"/>
                        </a:xfrm>
                        <a:prstGeom prst="flowChartManualInpu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40500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14E404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Manual Input 4" o:spid="_x0000_s1026" type="#_x0000_t118" alt="Decorative" style="position:absolute;margin-left:18pt;margin-top:-22.5pt;width:236.6pt;height:785.25pt;z-index:-251657216;visibility:visible;mso-wrap-style:square;mso-width-percent:405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405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" fillcolor="#eaf4d7 [660]" stroked="f" strokeweight="1pt">
                <w10:wrap anchorx="page"/>
                <w10:anchorlock/>
              </v:shape>
            </w:pict>
          </mc:Fallback>
        </mc:AlternateContent>
      </w:r>
    </w:p>
    <w:tbl>
      <w:tblPr>
        <w:tblW w:w="5010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21"/>
        <w:gridCol w:w="504"/>
        <w:gridCol w:w="6618"/>
      </w:tblGrid>
      <w:tr w:rsidR="006D409C" w:rsidRPr="00133F2B" w14:paraId="68A52E84" w14:textId="77777777" w:rsidTr="1F497AB5">
        <w:trPr>
          <w:trHeight w:val="1080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14:paraId="45D8306A" w14:textId="6748703B" w:rsidR="006D409C" w:rsidRPr="00133F2B" w:rsidRDefault="00133F2B" w:rsidP="006D409C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F72AA86" wp14:editId="361C5F53">
                  <wp:simplePos x="0" y="0"/>
                  <wp:positionH relativeFrom="column">
                    <wp:posOffset>-352425</wp:posOffset>
                  </wp:positionH>
                  <wp:positionV relativeFrom="paragraph">
                    <wp:posOffset>681355</wp:posOffset>
                  </wp:positionV>
                  <wp:extent cx="2990850" cy="2990850"/>
                  <wp:effectExtent l="0" t="0" r="0" b="0"/>
                  <wp:wrapNone/>
                  <wp:docPr id="7420344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4" w:type="dxa"/>
            <w:shd w:val="clear" w:color="auto" w:fill="31521B" w:themeFill="accent2" w:themeFillShade="80"/>
          </w:tcPr>
          <w:p w14:paraId="11C62BD3" w14:textId="77777777" w:rsidR="006D409C" w:rsidRPr="00133F2B" w:rsidRDefault="006D409C" w:rsidP="006D409C">
            <w:pPr>
              <w:tabs>
                <w:tab w:val="left" w:pos="990"/>
              </w:tabs>
            </w:pPr>
          </w:p>
        </w:tc>
        <w:tc>
          <w:tcPr>
            <w:tcW w:w="6618" w:type="dxa"/>
            <w:shd w:val="clear" w:color="auto" w:fill="31521B" w:themeFill="accent2" w:themeFillShade="80"/>
            <w:vAlign w:val="center"/>
          </w:tcPr>
          <w:p w14:paraId="7A8C04E8" w14:textId="77777777" w:rsidR="006D409C" w:rsidRPr="00133F2B" w:rsidRDefault="00000000" w:rsidP="00776643">
            <w:pPr>
              <w:pStyle w:val="Heading1"/>
            </w:pPr>
            <w:sdt>
              <w:sdtPr>
                <w:id w:val="1049110328"/>
                <w:placeholder>
                  <w:docPart w:val="FE608C490D634378A4CE45104B2A844C"/>
                </w:placeholder>
                <w:temporary/>
                <w:showingPlcHdr/>
                <w15:appearance w15:val="hidden"/>
              </w:sdtPr>
              <w:sdtContent>
                <w:r w:rsidR="006D409C" w:rsidRPr="00133F2B">
                  <w:t>EDUCATION</w:t>
                </w:r>
              </w:sdtContent>
            </w:sdt>
          </w:p>
        </w:tc>
      </w:tr>
      <w:tr w:rsidR="006D409C" w:rsidRPr="00133F2B" w14:paraId="34AF84D5" w14:textId="77777777" w:rsidTr="1F497AB5">
        <w:trPr>
          <w:trHeight w:val="3024"/>
        </w:trPr>
        <w:tc>
          <w:tcPr>
            <w:tcW w:w="4421" w:type="dxa"/>
            <w:vMerge/>
            <w:tcMar>
              <w:left w:w="360" w:type="dxa"/>
            </w:tcMar>
            <w:vAlign w:val="bottom"/>
          </w:tcPr>
          <w:p w14:paraId="23F67012" w14:textId="77777777" w:rsidR="006D409C" w:rsidRPr="00133F2B" w:rsidRDefault="006D409C" w:rsidP="00776643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14:paraId="40362E84" w14:textId="77777777" w:rsidR="006D409C" w:rsidRPr="00133F2B" w:rsidRDefault="006D409C" w:rsidP="00776643">
            <w:pPr>
              <w:tabs>
                <w:tab w:val="left" w:pos="990"/>
              </w:tabs>
            </w:pPr>
            <w:r w:rsidRPr="00133F2B"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F8A6F89" wp14:editId="7CE5DB31">
                      <wp:extent cx="227812" cy="311173"/>
                      <wp:effectExtent l="0" t="3810" r="0" b="0"/>
                      <wp:docPr id="3" name="Right Triangle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FC16D3" w14:textId="77777777" w:rsidR="006D409C" w:rsidRPr="00AF4EA4" w:rsidRDefault="006D409C" w:rsidP="006D409C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F8A6F89" id="Right Triangle 3" o:spid="_x0000_s1026" alt="Decorative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14:paraId="11FC16D3" w14:textId="77777777" w:rsidR="006D409C" w:rsidRPr="00AF4EA4" w:rsidRDefault="006D409C" w:rsidP="006D409C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8" w:type="dxa"/>
          </w:tcPr>
          <w:p w14:paraId="79A35ED5" w14:textId="18472876" w:rsidR="006D409C" w:rsidRPr="00F74519" w:rsidRDefault="00133F2B" w:rsidP="1F497AB5">
            <w:pPr>
              <w:rPr>
                <w:b/>
                <w:bCs/>
                <w:color w:val="31521B" w:themeColor="accent2" w:themeShade="80"/>
                <w:sz w:val="24"/>
                <w:szCs w:val="28"/>
                <w:u w:val="single"/>
              </w:rPr>
            </w:pPr>
            <w:r w:rsidRPr="00F74519">
              <w:rPr>
                <w:b/>
                <w:bCs/>
                <w:color w:val="31521B" w:themeColor="accent2" w:themeShade="80"/>
                <w:sz w:val="28"/>
                <w:szCs w:val="32"/>
                <w:u w:val="single"/>
              </w:rPr>
              <w:t xml:space="preserve">Eduvos </w:t>
            </w:r>
            <w:r w:rsidRPr="002F3C5C">
              <w:rPr>
                <w:b/>
                <w:bCs/>
                <w:color w:val="31521B" w:themeColor="accent2" w:themeShade="80"/>
                <w:sz w:val="28"/>
                <w:szCs w:val="32"/>
                <w:u w:val="single"/>
              </w:rPr>
              <w:t>University</w:t>
            </w:r>
            <w:r w:rsidRPr="00F74519">
              <w:rPr>
                <w:b/>
                <w:bCs/>
                <w:color w:val="31521B" w:themeColor="accent2" w:themeShade="80"/>
                <w:sz w:val="24"/>
                <w:szCs w:val="28"/>
                <w:u w:val="single"/>
              </w:rPr>
              <w:t>:</w:t>
            </w:r>
          </w:p>
          <w:p w14:paraId="0B7A0C44" w14:textId="6332DC09" w:rsidR="006D409C" w:rsidRPr="00254BF5" w:rsidRDefault="00133F2B" w:rsidP="00776643">
            <w:pPr>
              <w:pStyle w:val="Date"/>
              <w:rPr>
                <w:sz w:val="20"/>
                <w:szCs w:val="24"/>
              </w:rPr>
            </w:pPr>
            <w:r w:rsidRPr="00254BF5">
              <w:rPr>
                <w:sz w:val="20"/>
                <w:szCs w:val="24"/>
              </w:rPr>
              <w:t>2024 July - Present</w:t>
            </w:r>
          </w:p>
          <w:p w14:paraId="64353BFB" w14:textId="41657A33" w:rsidR="5DCE7ACB" w:rsidRPr="00F74519" w:rsidRDefault="00133F2B" w:rsidP="1F497AB5">
            <w:pPr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>Higher Certificate in Information Systems- Software Development.</w:t>
            </w:r>
          </w:p>
          <w:p w14:paraId="694AFD9F" w14:textId="346FA53C" w:rsidR="006D409C" w:rsidRPr="00254BF5" w:rsidRDefault="00133F2B" w:rsidP="00776643">
            <w:pPr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>This is also my first year (doing it part time over 2 years) of my BSc degree in Software Development</w:t>
            </w:r>
            <w:r w:rsidR="00254BF5">
              <w:rPr>
                <w:sz w:val="24"/>
                <w:szCs w:val="28"/>
              </w:rPr>
              <w:br/>
            </w:r>
          </w:p>
          <w:p w14:paraId="7CF0BD1C" w14:textId="4CD219DA" w:rsidR="006D409C" w:rsidRPr="00F74519" w:rsidRDefault="00133F2B" w:rsidP="1F497AB5">
            <w:pPr>
              <w:rPr>
                <w:b/>
                <w:bCs/>
                <w:color w:val="31521B" w:themeColor="accent2" w:themeShade="80"/>
                <w:sz w:val="28"/>
                <w:szCs w:val="32"/>
                <w:u w:val="single"/>
              </w:rPr>
            </w:pPr>
            <w:r w:rsidRPr="00F74519">
              <w:rPr>
                <w:b/>
                <w:bCs/>
                <w:color w:val="31521B" w:themeColor="accent2" w:themeShade="80"/>
                <w:sz w:val="28"/>
                <w:szCs w:val="32"/>
                <w:u w:val="single"/>
              </w:rPr>
              <w:t>Online Udemy University</w:t>
            </w:r>
          </w:p>
          <w:p w14:paraId="3A93E125" w14:textId="1044493B" w:rsidR="006D409C" w:rsidRPr="00254BF5" w:rsidRDefault="00133F2B" w:rsidP="00776643">
            <w:pPr>
              <w:pStyle w:val="Date"/>
              <w:rPr>
                <w:sz w:val="20"/>
                <w:szCs w:val="24"/>
              </w:rPr>
            </w:pPr>
            <w:r w:rsidRPr="00254BF5">
              <w:rPr>
                <w:sz w:val="20"/>
                <w:szCs w:val="24"/>
              </w:rPr>
              <w:t>2024 – Present</w:t>
            </w:r>
          </w:p>
          <w:p w14:paraId="79E80354" w14:textId="77777777" w:rsidR="00133F2B" w:rsidRPr="00F74519" w:rsidRDefault="00133F2B" w:rsidP="00133F2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8"/>
                <w:lang w:val="en-ZA"/>
              </w:rPr>
            </w:pPr>
            <w:r w:rsidRPr="00F74519">
              <w:rPr>
                <w:sz w:val="24"/>
                <w:szCs w:val="28"/>
                <w:lang w:val="en-ZA"/>
              </w:rPr>
              <w:t>100 Days of Code™: The Complete Python Pro Bootcamp</w:t>
            </w:r>
          </w:p>
          <w:p w14:paraId="38289B6E" w14:textId="77777777" w:rsidR="00254BF5" w:rsidRPr="00F74519" w:rsidRDefault="00254BF5" w:rsidP="00254BF5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8"/>
                <w:lang w:val="en-ZA"/>
              </w:rPr>
            </w:pPr>
            <w:r w:rsidRPr="00F74519">
              <w:rPr>
                <w:sz w:val="24"/>
                <w:szCs w:val="28"/>
                <w:lang w:val="en-ZA"/>
              </w:rPr>
              <w:t>Wordpress for Beginners - Master Wordpress Quickly</w:t>
            </w:r>
          </w:p>
          <w:p w14:paraId="56311996" w14:textId="13D116C8" w:rsidR="006D409C" w:rsidRPr="00254BF5" w:rsidRDefault="00254BF5" w:rsidP="00254BF5">
            <w:pPr>
              <w:pStyle w:val="ListParagraph"/>
              <w:numPr>
                <w:ilvl w:val="0"/>
                <w:numId w:val="2"/>
              </w:numPr>
              <w:rPr>
                <w:lang w:val="en-ZA"/>
              </w:rPr>
            </w:pPr>
            <w:r w:rsidRPr="00F74519">
              <w:rPr>
                <w:sz w:val="24"/>
                <w:szCs w:val="28"/>
                <w:lang w:val="en-ZA"/>
              </w:rPr>
              <w:t>Microsoft Excel - Excel from Beginner to Advanced</w:t>
            </w:r>
            <w:r w:rsidR="00F74519">
              <w:rPr>
                <w:lang w:val="en-ZA"/>
              </w:rPr>
              <w:br/>
            </w:r>
          </w:p>
        </w:tc>
      </w:tr>
      <w:tr w:rsidR="006D409C" w:rsidRPr="00133F2B" w14:paraId="63748F09" w14:textId="77777777" w:rsidTr="1F497AB5">
        <w:trPr>
          <w:trHeight w:val="1080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14:paraId="14F6F3B2" w14:textId="5C411B90" w:rsidR="00133F2B" w:rsidRPr="00133F2B" w:rsidRDefault="00133F2B" w:rsidP="00133F2B">
            <w:pPr>
              <w:pStyle w:val="Title"/>
            </w:pPr>
            <w:r w:rsidRPr="00133F2B">
              <w:t>Janko Ferreira</w:t>
            </w:r>
          </w:p>
          <w:p w14:paraId="0AAECF7D" w14:textId="203E8C67" w:rsidR="006D409C" w:rsidRPr="00133F2B" w:rsidRDefault="00133F2B" w:rsidP="005D47DE">
            <w:pPr>
              <w:pStyle w:val="Subtitle"/>
            </w:pPr>
            <w:r w:rsidRPr="00133F2B">
              <w:rPr>
                <w:spacing w:val="0"/>
                <w:w w:val="100"/>
              </w:rPr>
              <w:t>Junior Full Stack Web Developer</w:t>
            </w:r>
          </w:p>
          <w:p w14:paraId="049F4085" w14:textId="799DBAD6" w:rsidR="006D409C" w:rsidRPr="00254BF5" w:rsidRDefault="00000000" w:rsidP="00254BF5">
            <w:pPr>
              <w:pStyle w:val="Heading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448076370"/>
                <w:placeholder>
                  <w:docPart w:val="AE4ACF9C42334A3BBC2895702C31D98B"/>
                </w:placeholder>
                <w:temporary/>
                <w:showingPlcHdr/>
                <w15:appearance w15:val="hidden"/>
              </w:sdtPr>
              <w:sdtContent>
                <w:r w:rsidR="006D409C" w:rsidRPr="002F3C5C">
                  <w:rPr>
                    <w:sz w:val="24"/>
                    <w:szCs w:val="24"/>
                    <w:u w:val="single"/>
                  </w:rPr>
                  <w:t>Profile</w:t>
                </w:r>
              </w:sdtContent>
            </w:sdt>
          </w:p>
          <w:p w14:paraId="6C3350C2" w14:textId="22940FBD" w:rsidR="00133F2B" w:rsidRPr="00F74519" w:rsidRDefault="00133F2B" w:rsidP="00133F2B">
            <w:pPr>
              <w:pStyle w:val="ProfileText"/>
            </w:pPr>
            <w:r w:rsidRPr="00F74519">
              <w:t xml:space="preserve">I am a </w:t>
            </w:r>
            <w:r w:rsidRPr="00F74519">
              <w:t xml:space="preserve">Junior </w:t>
            </w:r>
            <w:r w:rsidRPr="00F74519">
              <w:t>Full Stack Web</w:t>
            </w:r>
            <w:r w:rsidRPr="00F74519">
              <w:t xml:space="preserve"> </w:t>
            </w:r>
            <w:r w:rsidRPr="00F74519">
              <w:t>D</w:t>
            </w:r>
            <w:r w:rsidRPr="00F74519">
              <w:t>eveloper with a strong foundation in web development,</w:t>
            </w:r>
          </w:p>
          <w:p w14:paraId="07AE12CC" w14:textId="77777777" w:rsidR="00133F2B" w:rsidRPr="00F74519" w:rsidRDefault="00133F2B" w:rsidP="00133F2B">
            <w:pPr>
              <w:pStyle w:val="ProfileText"/>
            </w:pPr>
            <w:r w:rsidRPr="00F74519">
              <w:t>systems automation, and practical problem solving. I have hands-on</w:t>
            </w:r>
          </w:p>
          <w:p w14:paraId="3C13DA60" w14:textId="77777777" w:rsidR="00133F2B" w:rsidRPr="00F74519" w:rsidRDefault="00133F2B" w:rsidP="00133F2B">
            <w:pPr>
              <w:pStyle w:val="ProfileText"/>
            </w:pPr>
            <w:r w:rsidRPr="00F74519">
              <w:t>experience building web applications, automating workflows, and supporting</w:t>
            </w:r>
          </w:p>
          <w:p w14:paraId="3E7799F9" w14:textId="723F205E" w:rsidR="006D409C" w:rsidRPr="00F74519" w:rsidRDefault="00133F2B" w:rsidP="00254BF5">
            <w:pPr>
              <w:pStyle w:val="ProfileText"/>
            </w:pPr>
            <w:r w:rsidRPr="00F74519">
              <w:t>real-world operational systems. I am disciplined, reliable, and focused on</w:t>
            </w:r>
            <w:r w:rsidR="00F74519" w:rsidRPr="00F74519">
              <w:t xml:space="preserve"> </w:t>
            </w:r>
            <w:r w:rsidRPr="00F74519">
              <w:t>continuous</w:t>
            </w:r>
            <w:r w:rsidR="00F74519" w:rsidRPr="00F74519">
              <w:t xml:space="preserve"> </w:t>
            </w:r>
            <w:r w:rsidRPr="00F74519">
              <w:t>improvement, with a clear interest in frontend development.</w:t>
            </w:r>
          </w:p>
          <w:p w14:paraId="0D5AC718" w14:textId="77777777" w:rsidR="006D409C" w:rsidRPr="00133F2B" w:rsidRDefault="00000000" w:rsidP="005D47DE">
            <w:pPr>
              <w:pStyle w:val="Heading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954003311"/>
                <w:placeholder>
                  <w:docPart w:val="EBA36179AE6A4C55A95D8BEC66127A63"/>
                </w:placeholder>
                <w:temporary/>
                <w:showingPlcHdr/>
                <w15:appearance w15:val="hidden"/>
              </w:sdtPr>
              <w:sdtContent>
                <w:r w:rsidR="006D409C" w:rsidRPr="002F3C5C">
                  <w:rPr>
                    <w:rStyle w:val="Heading2Char"/>
                    <w:b/>
                    <w:bCs/>
                    <w:sz w:val="24"/>
                    <w:szCs w:val="24"/>
                    <w:u w:val="single"/>
                  </w:rPr>
                  <w:t>CONTACT</w:t>
                </w:r>
              </w:sdtContent>
            </w:sdt>
          </w:p>
          <w:p w14:paraId="6E948AD4" w14:textId="60BABFE7" w:rsidR="006D409C" w:rsidRPr="00133F2B" w:rsidRDefault="00000000" w:rsidP="00A75FCE">
            <w:pPr>
              <w:pStyle w:val="ContactDetails"/>
            </w:pPr>
            <w:sdt>
              <w:sdtPr>
                <w:id w:val="1111563247"/>
                <w:placeholder>
                  <w:docPart w:val="6F3F5F61ECD544C686480924096F6F8C"/>
                </w:placeholder>
                <w:temporary/>
                <w:showingPlcHdr/>
                <w15:appearance w15:val="hidden"/>
              </w:sdtPr>
              <w:sdtContent>
                <w:r w:rsidR="006D409C" w:rsidRPr="00254BF5">
                  <w:rPr>
                    <w:b/>
                    <w:bCs/>
                  </w:rPr>
                  <w:t>PHONE:</w:t>
                </w:r>
              </w:sdtContent>
            </w:sdt>
            <w:r w:rsidR="00254BF5">
              <w:t xml:space="preserve"> </w:t>
            </w:r>
            <w:r w:rsidR="00254BF5" w:rsidRPr="00133F2B">
              <w:rPr>
                <w:lang w:val="fr-FR"/>
              </w:rPr>
              <w:t>067-939-3256</w:t>
            </w:r>
            <w:r w:rsidR="00254BF5">
              <w:br/>
            </w:r>
          </w:p>
          <w:p w14:paraId="52D610A5" w14:textId="5B7581F9" w:rsidR="00133F2B" w:rsidRPr="00133F2B" w:rsidRDefault="00133F2B" w:rsidP="00A75FCE">
            <w:pPr>
              <w:pStyle w:val="ContactDetails"/>
            </w:pPr>
            <w:r w:rsidRPr="00254BF5">
              <w:rPr>
                <w:b/>
                <w:bCs/>
              </w:rPr>
              <w:t>WhatsApp</w:t>
            </w:r>
            <w:r w:rsidRPr="00133F2B">
              <w:t>: 068-271-2616</w:t>
            </w:r>
            <w:r w:rsidR="00254BF5">
              <w:br/>
            </w:r>
          </w:p>
          <w:p w14:paraId="08547687" w14:textId="7760E671" w:rsidR="006D409C" w:rsidRPr="00133F2B" w:rsidRDefault="00000000" w:rsidP="00A75FCE">
            <w:pPr>
              <w:pStyle w:val="ContactDetails"/>
            </w:pPr>
            <w:sdt>
              <w:sdtPr>
                <w:id w:val="67859272"/>
                <w:placeholder>
                  <w:docPart w:val="5B343D1DBA474E4CAF03D36D583638C1"/>
                </w:placeholder>
                <w:temporary/>
                <w:showingPlcHdr/>
                <w15:appearance w15:val="hidden"/>
              </w:sdtPr>
              <w:sdtContent>
                <w:r w:rsidR="006D409C" w:rsidRPr="00254BF5">
                  <w:rPr>
                    <w:b/>
                    <w:bCs/>
                  </w:rPr>
                  <w:t>WEBSITE:</w:t>
                </w:r>
              </w:sdtContent>
            </w:sdt>
            <w:r w:rsidR="00254BF5">
              <w:t xml:space="preserve"> </w:t>
            </w:r>
            <w:r w:rsidR="00133F2B" w:rsidRPr="00133F2B">
              <w:rPr>
                <w:lang w:val="fr-FR"/>
              </w:rPr>
              <w:t>JLFdev.co.za</w:t>
            </w:r>
            <w:r w:rsidR="00254BF5">
              <w:rPr>
                <w:lang w:val="fr-FR"/>
              </w:rPr>
              <w:br/>
            </w:r>
          </w:p>
          <w:p w14:paraId="375B3AFE" w14:textId="4A38F500" w:rsidR="006D409C" w:rsidRPr="00254BF5" w:rsidRDefault="00000000" w:rsidP="00254BF5">
            <w:pPr>
              <w:pStyle w:val="ContactDetails"/>
              <w:rPr>
                <w:rStyle w:val="Hyperlink"/>
                <w:color w:val="auto"/>
                <w:u w:val="none"/>
                <w:lang w:val="fr-FR"/>
              </w:rPr>
            </w:pPr>
            <w:sdt>
              <w:sdtPr>
                <w:id w:val="-240260293"/>
                <w:placeholder>
                  <w:docPart w:val="10C4A42C9AEC4D6D94C487C26CDD4F6B"/>
                </w:placeholder>
                <w:temporary/>
                <w:showingPlcHdr/>
                <w15:appearance w15:val="hidden"/>
              </w:sdtPr>
              <w:sdtContent>
                <w:r w:rsidR="006D409C" w:rsidRPr="00254BF5">
                  <w:rPr>
                    <w:b/>
                    <w:bCs/>
                    <w:lang w:val="fr-FR"/>
                  </w:rPr>
                  <w:t>EMAIL:</w:t>
                </w:r>
              </w:sdtContent>
            </w:sdt>
            <w:r w:rsidR="00254BF5">
              <w:t xml:space="preserve"> </w:t>
            </w:r>
            <w:r w:rsidR="00133F2B" w:rsidRPr="00133F2B">
              <w:rPr>
                <w:color w:val="31521B" w:themeColor="accent2" w:themeShade="80"/>
                <w:u w:val="single"/>
              </w:rPr>
              <w:t>Janko.Ferreira@gmail.com</w:t>
            </w:r>
          </w:p>
        </w:tc>
        <w:tc>
          <w:tcPr>
            <w:tcW w:w="504" w:type="dxa"/>
            <w:shd w:val="clear" w:color="auto" w:fill="31521B" w:themeFill="accent2" w:themeFillShade="80"/>
          </w:tcPr>
          <w:p w14:paraId="41F2FE96" w14:textId="77777777" w:rsidR="006D409C" w:rsidRPr="00133F2B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8" w:type="dxa"/>
            <w:shd w:val="clear" w:color="auto" w:fill="31521B" w:themeFill="accent2" w:themeFillShade="80"/>
            <w:vAlign w:val="center"/>
          </w:tcPr>
          <w:p w14:paraId="221D91F1" w14:textId="77777777" w:rsidR="006D409C" w:rsidRPr="00133F2B" w:rsidRDefault="00000000" w:rsidP="00776643">
            <w:pPr>
              <w:pStyle w:val="Heading1"/>
              <w:rPr>
                <w:b/>
              </w:rPr>
            </w:pPr>
            <w:sdt>
              <w:sdtPr>
                <w:id w:val="1001553383"/>
                <w:placeholder>
                  <w:docPart w:val="FDDC9FC11DC644B2B5F0176D7F19777B"/>
                </w:placeholder>
                <w:temporary/>
                <w:showingPlcHdr/>
                <w15:appearance w15:val="hidden"/>
              </w:sdtPr>
              <w:sdtContent>
                <w:r w:rsidR="006D409C" w:rsidRPr="00133F2B">
                  <w:t>WORK EXPERIENCE</w:t>
                </w:r>
              </w:sdtContent>
            </w:sdt>
          </w:p>
        </w:tc>
      </w:tr>
      <w:tr w:rsidR="006D409C" w:rsidRPr="00133F2B" w14:paraId="2AED773E" w14:textId="77777777" w:rsidTr="00F74519">
        <w:trPr>
          <w:trHeight w:val="8145"/>
        </w:trPr>
        <w:tc>
          <w:tcPr>
            <w:tcW w:w="4421" w:type="dxa"/>
            <w:vMerge/>
            <w:vAlign w:val="bottom"/>
          </w:tcPr>
          <w:p w14:paraId="09A026DD" w14:textId="77777777" w:rsidR="006D409C" w:rsidRPr="00133F2B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14:paraId="5FFF908D" w14:textId="77777777" w:rsidR="006D409C" w:rsidRPr="00133F2B" w:rsidRDefault="00F56513" w:rsidP="00776643">
            <w:pPr>
              <w:tabs>
                <w:tab w:val="left" w:pos="990"/>
              </w:tabs>
            </w:pPr>
            <w:r w:rsidRPr="00133F2B"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916F3E5" wp14:editId="20974CDE">
                      <wp:extent cx="227812" cy="311173"/>
                      <wp:effectExtent l="0" t="3810" r="0" b="0"/>
                      <wp:docPr id="6" name="Right Triangle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4EBEF8" w14:textId="77777777"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916F3E5" id="_x0000_s1027" alt="Decorative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14:paraId="354EBEF8" w14:textId="77777777"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8" w:type="dxa"/>
          </w:tcPr>
          <w:p w14:paraId="6A5947C3" w14:textId="3988A5E7" w:rsidR="006D409C" w:rsidRPr="00F74519" w:rsidRDefault="00254BF5" w:rsidP="1F497AB5">
            <w:pPr>
              <w:rPr>
                <w:color w:val="31521B" w:themeColor="accent2" w:themeShade="80"/>
                <w:sz w:val="28"/>
                <w:szCs w:val="32"/>
                <w:u w:val="single"/>
              </w:rPr>
            </w:pPr>
            <w:r w:rsidRPr="00F74519">
              <w:rPr>
                <w:color w:val="31521B" w:themeColor="accent2" w:themeShade="80"/>
                <w:sz w:val="28"/>
                <w:szCs w:val="32"/>
                <w:u w:val="single"/>
              </w:rPr>
              <w:t>Woodwork Business:</w:t>
            </w:r>
          </w:p>
          <w:p w14:paraId="7E22FC2C" w14:textId="2446B4AD" w:rsidR="006D409C" w:rsidRPr="00133F2B" w:rsidRDefault="00254BF5" w:rsidP="00776643">
            <w:r>
              <w:t>2020 - mid 2023</w:t>
            </w:r>
          </w:p>
          <w:p w14:paraId="39A26A11" w14:textId="219372B8" w:rsidR="006D409C" w:rsidRPr="00133F2B" w:rsidRDefault="00254BF5" w:rsidP="00776643">
            <w:r w:rsidRPr="00F74519">
              <w:rPr>
                <w:sz w:val="24"/>
                <w:szCs w:val="28"/>
              </w:rPr>
              <w:t xml:space="preserve">I started a small animal enclosure woodwork business during COVID 19. Later on, the business turned into a custom furniture, tables and enclosure business. </w:t>
            </w:r>
            <w:r>
              <w:br/>
            </w:r>
          </w:p>
          <w:p w14:paraId="26CBE266" w14:textId="7C8E364C" w:rsidR="006D409C" w:rsidRPr="00F74519" w:rsidRDefault="00254BF5" w:rsidP="1F497AB5">
            <w:pPr>
              <w:rPr>
                <w:color w:val="31521B" w:themeColor="accent2" w:themeShade="80"/>
                <w:sz w:val="24"/>
                <w:szCs w:val="28"/>
                <w:u w:val="single"/>
              </w:rPr>
            </w:pPr>
            <w:r w:rsidRPr="00F74519">
              <w:rPr>
                <w:color w:val="31521B" w:themeColor="accent2" w:themeShade="80"/>
                <w:sz w:val="24"/>
                <w:szCs w:val="28"/>
                <w:u w:val="single"/>
              </w:rPr>
              <w:t>Team Leader at Handy Tree Fellers:</w:t>
            </w:r>
          </w:p>
          <w:p w14:paraId="76B91CD2" w14:textId="568F4E35" w:rsidR="006D409C" w:rsidRPr="00133F2B" w:rsidRDefault="00254BF5" w:rsidP="00776643">
            <w:r>
              <w:t>2023 January – 2023 February:</w:t>
            </w:r>
          </w:p>
          <w:p w14:paraId="595C649F" w14:textId="24A08524" w:rsidR="006D409C" w:rsidRPr="00133F2B" w:rsidRDefault="00254BF5" w:rsidP="00776643">
            <w:r w:rsidRPr="00F74519">
              <w:rPr>
                <w:sz w:val="24"/>
                <w:szCs w:val="28"/>
              </w:rPr>
              <w:t>I w</w:t>
            </w:r>
            <w:r w:rsidRPr="00F74519">
              <w:rPr>
                <w:sz w:val="24"/>
                <w:szCs w:val="28"/>
              </w:rPr>
              <w:t>orked as a Team Leader responsible for coordinating small teams and</w:t>
            </w:r>
            <w:r w:rsidRPr="00F74519">
              <w:rPr>
                <w:sz w:val="24"/>
                <w:szCs w:val="28"/>
              </w:rPr>
              <w:t xml:space="preserve"> </w:t>
            </w:r>
            <w:r w:rsidRPr="00F74519">
              <w:rPr>
                <w:sz w:val="24"/>
                <w:szCs w:val="28"/>
              </w:rPr>
              <w:t>ensuring tasks were completed safely and efficiently. This role strengthened</w:t>
            </w:r>
            <w:r w:rsidRPr="00F74519">
              <w:rPr>
                <w:sz w:val="24"/>
                <w:szCs w:val="28"/>
              </w:rPr>
              <w:t xml:space="preserve"> </w:t>
            </w:r>
            <w:r w:rsidRPr="00F74519">
              <w:rPr>
                <w:sz w:val="24"/>
                <w:szCs w:val="28"/>
              </w:rPr>
              <w:t>my leadership, communication, and responsibility under pressure.</w:t>
            </w:r>
            <w:r>
              <w:br/>
            </w:r>
          </w:p>
          <w:p w14:paraId="488CFD08" w14:textId="74DA37C3" w:rsidR="006D409C" w:rsidRPr="00F74519" w:rsidRDefault="00254BF5" w:rsidP="00776643">
            <w:pPr>
              <w:rPr>
                <w:color w:val="31521B" w:themeColor="accent2" w:themeShade="80"/>
                <w:sz w:val="24"/>
                <w:szCs w:val="28"/>
                <w:u w:val="single"/>
              </w:rPr>
            </w:pPr>
            <w:r w:rsidRPr="00F74519">
              <w:rPr>
                <w:color w:val="31521B" w:themeColor="accent2" w:themeShade="80"/>
                <w:sz w:val="24"/>
                <w:szCs w:val="28"/>
                <w:u w:val="single"/>
              </w:rPr>
              <w:t>Living Church of God- South Africa:</w:t>
            </w:r>
          </w:p>
          <w:p w14:paraId="63D3EA81" w14:textId="2EE75712" w:rsidR="006D409C" w:rsidRPr="00133F2B" w:rsidRDefault="00254BF5" w:rsidP="00776643">
            <w:r>
              <w:t>2024 - Present</w:t>
            </w:r>
          </w:p>
          <w:p w14:paraId="74EA8D75" w14:textId="207BDD7C" w:rsidR="00254BF5" w:rsidRPr="00F74519" w:rsidRDefault="00254BF5" w:rsidP="00254BF5">
            <w:pPr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>I currently work in the Data &amp; Systems Department, where I develop</w:t>
            </w:r>
            <w:r w:rsidRPr="00F74519">
              <w:rPr>
                <w:sz w:val="24"/>
                <w:szCs w:val="28"/>
              </w:rPr>
              <w:t xml:space="preserve"> </w:t>
            </w:r>
            <w:r w:rsidRPr="00F74519">
              <w:rPr>
                <w:sz w:val="24"/>
                <w:szCs w:val="28"/>
              </w:rPr>
              <w:t xml:space="preserve">AppSheet web and mobile applications to </w:t>
            </w:r>
            <w:r w:rsidRPr="00F74519">
              <w:rPr>
                <w:sz w:val="24"/>
                <w:szCs w:val="28"/>
              </w:rPr>
              <w:t>digitize</w:t>
            </w:r>
            <w:r w:rsidRPr="00F74519">
              <w:rPr>
                <w:sz w:val="24"/>
                <w:szCs w:val="28"/>
              </w:rPr>
              <w:t xml:space="preserve"> workflows, reduce paper</w:t>
            </w:r>
            <w:r w:rsidRPr="00F74519">
              <w:rPr>
                <w:sz w:val="24"/>
                <w:szCs w:val="28"/>
              </w:rPr>
              <w:t xml:space="preserve"> </w:t>
            </w:r>
            <w:r w:rsidRPr="00F74519">
              <w:rPr>
                <w:sz w:val="24"/>
                <w:szCs w:val="28"/>
              </w:rPr>
              <w:t>usage, and improve operational efficiency. I build solutions that convert</w:t>
            </w:r>
            <w:r w:rsidRPr="00F74519">
              <w:rPr>
                <w:sz w:val="24"/>
                <w:szCs w:val="28"/>
              </w:rPr>
              <w:t xml:space="preserve"> </w:t>
            </w:r>
            <w:r w:rsidRPr="00F74519">
              <w:rPr>
                <w:sz w:val="24"/>
                <w:szCs w:val="28"/>
              </w:rPr>
              <w:t>manual processes into structured, electronic systems and help reduce</w:t>
            </w:r>
            <w:r w:rsidRPr="00F74519">
              <w:rPr>
                <w:sz w:val="24"/>
                <w:szCs w:val="28"/>
              </w:rPr>
              <w:t xml:space="preserve"> </w:t>
            </w:r>
            <w:r w:rsidRPr="00F74519">
              <w:rPr>
                <w:sz w:val="24"/>
                <w:szCs w:val="28"/>
              </w:rPr>
              <w:t>operational costs</w:t>
            </w:r>
            <w:r w:rsidR="0006688A" w:rsidRPr="00F74519">
              <w:rPr>
                <w:sz w:val="24"/>
                <w:szCs w:val="28"/>
              </w:rPr>
              <w:t>.</w:t>
            </w:r>
          </w:p>
          <w:p w14:paraId="3A70B7EA" w14:textId="77777777" w:rsidR="006D409C" w:rsidRPr="00F74519" w:rsidRDefault="00254BF5" w:rsidP="00254BF5">
            <w:pPr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>In addition, I develop Excel VBA tools to automate repetitive tasks,</w:t>
            </w:r>
            <w:r w:rsidRPr="00F74519">
              <w:rPr>
                <w:sz w:val="24"/>
                <w:szCs w:val="28"/>
              </w:rPr>
              <w:t xml:space="preserve"> optimize</w:t>
            </w:r>
            <w:r w:rsidRPr="00F74519">
              <w:rPr>
                <w:sz w:val="24"/>
                <w:szCs w:val="28"/>
              </w:rPr>
              <w:t xml:space="preserve"> data handling, and enable staff to complete complex actions</w:t>
            </w:r>
            <w:r w:rsidRPr="00F74519">
              <w:rPr>
                <w:sz w:val="24"/>
                <w:szCs w:val="28"/>
              </w:rPr>
              <w:t xml:space="preserve"> </w:t>
            </w:r>
            <w:r w:rsidRPr="00F74519">
              <w:rPr>
                <w:sz w:val="24"/>
                <w:szCs w:val="28"/>
              </w:rPr>
              <w:t>through simple, button-driven workflows.</w:t>
            </w:r>
            <w:r w:rsidRPr="00F74519">
              <w:rPr>
                <w:sz w:val="24"/>
                <w:szCs w:val="28"/>
              </w:rPr>
              <w:br/>
            </w:r>
          </w:p>
          <w:p w14:paraId="53D84575" w14:textId="3FB0963D" w:rsidR="00254BF5" w:rsidRPr="00133F2B" w:rsidRDefault="00254BF5" w:rsidP="00254BF5">
            <w:r w:rsidRPr="00F74519">
              <w:rPr>
                <w:sz w:val="24"/>
                <w:szCs w:val="28"/>
              </w:rPr>
              <w:t>I am responsible for sound, webcast, and live streaming</w:t>
            </w:r>
            <w:r w:rsidRPr="00F74519">
              <w:rPr>
                <w:sz w:val="24"/>
                <w:szCs w:val="28"/>
              </w:rPr>
              <w:t xml:space="preserve"> </w:t>
            </w:r>
            <w:r w:rsidRPr="00F74519">
              <w:rPr>
                <w:sz w:val="24"/>
                <w:szCs w:val="28"/>
              </w:rPr>
              <w:t>operations during</w:t>
            </w:r>
            <w:r w:rsidRPr="00F74519">
              <w:rPr>
                <w:sz w:val="24"/>
                <w:szCs w:val="28"/>
              </w:rPr>
              <w:t xml:space="preserve"> </w:t>
            </w:r>
            <w:r w:rsidRPr="00F74519">
              <w:rPr>
                <w:sz w:val="24"/>
                <w:szCs w:val="28"/>
              </w:rPr>
              <w:t>weekly services and larger events. This includes system setup, live</w:t>
            </w:r>
            <w:r w:rsidRPr="00F74519">
              <w:rPr>
                <w:sz w:val="24"/>
                <w:szCs w:val="28"/>
              </w:rPr>
              <w:t xml:space="preserve"> </w:t>
            </w:r>
            <w:r w:rsidRPr="00F74519">
              <w:rPr>
                <w:sz w:val="24"/>
                <w:szCs w:val="28"/>
              </w:rPr>
              <w:t>operation, troubleshooting, and ensuring consistent, reliable delivery.</w:t>
            </w:r>
            <w:r w:rsidRPr="00F74519">
              <w:rPr>
                <w:sz w:val="24"/>
                <w:szCs w:val="28"/>
              </w:rPr>
              <w:t xml:space="preserve"> </w:t>
            </w:r>
            <w:r w:rsidRPr="00F74519">
              <w:rPr>
                <w:sz w:val="24"/>
                <w:szCs w:val="28"/>
              </w:rPr>
              <w:t>I have fulfilled this role continuously since 2020.</w:t>
            </w:r>
          </w:p>
        </w:tc>
      </w:tr>
      <w:tr w:rsidR="006D409C" w:rsidRPr="00133F2B" w14:paraId="65468099" w14:textId="77777777" w:rsidTr="00F74519">
        <w:trPr>
          <w:trHeight w:val="430"/>
        </w:trPr>
        <w:tc>
          <w:tcPr>
            <w:tcW w:w="4421" w:type="dxa"/>
            <w:vMerge/>
            <w:vAlign w:val="bottom"/>
          </w:tcPr>
          <w:p w14:paraId="730441EA" w14:textId="77777777" w:rsidR="006D409C" w:rsidRPr="00133F2B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shd w:val="clear" w:color="auto" w:fill="31521B" w:themeFill="accent2" w:themeFillShade="80"/>
          </w:tcPr>
          <w:p w14:paraId="05619749" w14:textId="77777777" w:rsidR="006D409C" w:rsidRPr="00133F2B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8" w:type="dxa"/>
            <w:shd w:val="clear" w:color="auto" w:fill="31521B" w:themeFill="accent2" w:themeFillShade="80"/>
            <w:vAlign w:val="center"/>
          </w:tcPr>
          <w:p w14:paraId="0BF586F1" w14:textId="3F41024F" w:rsidR="006D409C" w:rsidRPr="00133F2B" w:rsidRDefault="006D409C" w:rsidP="00776643">
            <w:pPr>
              <w:pStyle w:val="Heading1"/>
              <w:rPr>
                <w:b/>
              </w:rPr>
            </w:pPr>
          </w:p>
        </w:tc>
      </w:tr>
    </w:tbl>
    <w:p w14:paraId="0DE380E6" w14:textId="77777777" w:rsidR="0006688A" w:rsidRPr="00133F2B" w:rsidRDefault="0006688A" w:rsidP="0006688A">
      <w:pPr>
        <w:rPr>
          <w:sz w:val="16"/>
          <w:szCs w:val="16"/>
        </w:rPr>
      </w:pPr>
      <w:r w:rsidRPr="00133F2B"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1" layoutInCell="1" allowOverlap="1" wp14:anchorId="69FF94E9" wp14:editId="3F055844">
                <wp:simplePos x="0" y="0"/>
                <wp:positionH relativeFrom="page">
                  <wp:posOffset>95250</wp:posOffset>
                </wp:positionH>
                <wp:positionV relativeFrom="paragraph">
                  <wp:posOffset>-962025</wp:posOffset>
                </wp:positionV>
                <wp:extent cx="3028950" cy="10553700"/>
                <wp:effectExtent l="0" t="0" r="0" b="0"/>
                <wp:wrapNone/>
                <wp:docPr id="2137363558" name="Manual Input 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10553700"/>
                        </a:xfrm>
                        <a:prstGeom prst="flowChartManualInpu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E65ED" w14:textId="77777777" w:rsidR="00F74519" w:rsidRPr="00F74519" w:rsidRDefault="00F74519" w:rsidP="00F74519">
                            <w:pPr>
                              <w:jc w:val="center"/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</w:pPr>
                            <w:r w:rsidRPr="00F74519"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  <w:t xml:space="preserve">I am a </w:t>
                            </w:r>
                            <w:r w:rsidRPr="00F74519">
                              <w:rPr>
                                <w:b/>
                                <w:bCs/>
                                <w:color w:val="31521B" w:themeColor="accent2" w:themeShade="80"/>
                                <w:sz w:val="52"/>
                                <w:szCs w:val="56"/>
                              </w:rPr>
                              <w:t>loyal</w:t>
                            </w:r>
                            <w:r w:rsidRPr="00F74519"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  <w:t xml:space="preserve">, </w:t>
                            </w:r>
                            <w:r w:rsidRPr="00F74519">
                              <w:rPr>
                                <w:b/>
                                <w:bCs/>
                                <w:color w:val="31521B" w:themeColor="accent2" w:themeShade="80"/>
                                <w:sz w:val="52"/>
                                <w:szCs w:val="56"/>
                              </w:rPr>
                              <w:t>dedicated</w:t>
                            </w:r>
                            <w:r w:rsidRPr="00F74519"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  <w:t xml:space="preserve">, and </w:t>
                            </w:r>
                            <w:r w:rsidRPr="00F74519">
                              <w:rPr>
                                <w:b/>
                                <w:bCs/>
                                <w:color w:val="31521B" w:themeColor="accent2" w:themeShade="80"/>
                                <w:sz w:val="52"/>
                                <w:szCs w:val="56"/>
                              </w:rPr>
                              <w:t>committed</w:t>
                            </w:r>
                            <w:r w:rsidRPr="00F74519"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  <w:t xml:space="preserve"> individual with high personal</w:t>
                            </w:r>
                          </w:p>
                          <w:p w14:paraId="57C9214C" w14:textId="77777777" w:rsidR="00F74519" w:rsidRPr="00F74519" w:rsidRDefault="00F74519" w:rsidP="00F74519">
                            <w:pPr>
                              <w:jc w:val="center"/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</w:pPr>
                            <w:r w:rsidRPr="00F74519"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  <w:t xml:space="preserve">standards. I take </w:t>
                            </w:r>
                            <w:r w:rsidRPr="00F74519">
                              <w:rPr>
                                <w:b/>
                                <w:bCs/>
                                <w:color w:val="31521B" w:themeColor="accent2" w:themeShade="80"/>
                                <w:sz w:val="52"/>
                                <w:szCs w:val="56"/>
                              </w:rPr>
                              <w:t>responsibility</w:t>
                            </w:r>
                            <w:r w:rsidRPr="00F74519"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  <w:t xml:space="preserve"> seriously and always strive to </w:t>
                            </w:r>
                            <w:r w:rsidRPr="00F74519">
                              <w:rPr>
                                <w:b/>
                                <w:bCs/>
                                <w:color w:val="31521B" w:themeColor="accent2" w:themeShade="80"/>
                                <w:sz w:val="52"/>
                                <w:szCs w:val="56"/>
                              </w:rPr>
                              <w:t>improve</w:t>
                            </w:r>
                          </w:p>
                          <w:p w14:paraId="5A0F362D" w14:textId="77777777" w:rsidR="00F74519" w:rsidRPr="00F74519" w:rsidRDefault="00F74519" w:rsidP="00F74519">
                            <w:pPr>
                              <w:jc w:val="center"/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</w:pPr>
                            <w:r w:rsidRPr="00F74519"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  <w:t>existing systems rather than reinventing what already works. I value</w:t>
                            </w:r>
                          </w:p>
                          <w:p w14:paraId="149E46D3" w14:textId="77777777" w:rsidR="00F74519" w:rsidRPr="00F74519" w:rsidRDefault="00F74519" w:rsidP="00F74519">
                            <w:pPr>
                              <w:jc w:val="center"/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</w:pPr>
                            <w:r w:rsidRPr="00F74519">
                              <w:rPr>
                                <w:b/>
                                <w:bCs/>
                                <w:color w:val="31521B" w:themeColor="accent2" w:themeShade="80"/>
                                <w:sz w:val="52"/>
                                <w:szCs w:val="56"/>
                              </w:rPr>
                              <w:t>discipline</w:t>
                            </w:r>
                            <w:r w:rsidRPr="00F74519"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  <w:t xml:space="preserve">, </w:t>
                            </w:r>
                            <w:r w:rsidRPr="00F74519">
                              <w:rPr>
                                <w:b/>
                                <w:bCs/>
                                <w:color w:val="31521B" w:themeColor="accent2" w:themeShade="80"/>
                                <w:sz w:val="52"/>
                                <w:szCs w:val="56"/>
                              </w:rPr>
                              <w:t>integrity</w:t>
                            </w:r>
                            <w:r w:rsidRPr="00F74519"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  <w:t xml:space="preserve">, and </w:t>
                            </w:r>
                            <w:r w:rsidRPr="00F74519">
                              <w:rPr>
                                <w:b/>
                                <w:bCs/>
                                <w:color w:val="31521B" w:themeColor="accent2" w:themeShade="80"/>
                                <w:sz w:val="52"/>
                                <w:szCs w:val="56"/>
                              </w:rPr>
                              <w:t>continuous</w:t>
                            </w:r>
                            <w:r w:rsidRPr="00F74519"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  <w:t xml:space="preserve"> </w:t>
                            </w:r>
                            <w:r w:rsidRPr="00F74519">
                              <w:rPr>
                                <w:b/>
                                <w:bCs/>
                                <w:color w:val="31521B" w:themeColor="accent2" w:themeShade="80"/>
                                <w:sz w:val="52"/>
                                <w:szCs w:val="56"/>
                              </w:rPr>
                              <w:t>growth</w:t>
                            </w:r>
                            <w:r w:rsidRPr="00F74519"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  <w:t xml:space="preserve">, both </w:t>
                            </w:r>
                            <w:r w:rsidRPr="00F74519">
                              <w:rPr>
                                <w:b/>
                                <w:bCs/>
                                <w:color w:val="31521B" w:themeColor="accent2" w:themeShade="80"/>
                                <w:sz w:val="52"/>
                                <w:szCs w:val="56"/>
                              </w:rPr>
                              <w:t>personally</w:t>
                            </w:r>
                            <w:r w:rsidRPr="00F74519"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  <w:t xml:space="preserve"> and</w:t>
                            </w:r>
                          </w:p>
                          <w:p w14:paraId="5C2E9BE3" w14:textId="170FC467" w:rsidR="00F74519" w:rsidRPr="00F74519" w:rsidRDefault="00F74519" w:rsidP="00F74519">
                            <w:pPr>
                              <w:jc w:val="center"/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</w:pPr>
                            <w:r w:rsidRPr="00F74519">
                              <w:rPr>
                                <w:b/>
                                <w:bCs/>
                                <w:color w:val="31521B" w:themeColor="accent2" w:themeShade="80"/>
                                <w:sz w:val="52"/>
                                <w:szCs w:val="56"/>
                              </w:rPr>
                              <w:t>professionally</w:t>
                            </w:r>
                            <w:r w:rsidRPr="00F74519">
                              <w:rPr>
                                <w:color w:val="31521B" w:themeColor="accent2" w:themeShade="80"/>
                                <w:sz w:val="52"/>
                                <w:szCs w:val="5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F94E9" id="Manual Input 4" o:spid="_x0000_s1028" type="#_x0000_t118" alt="Decorative" style="position:absolute;margin-left:7.5pt;margin-top:-75.75pt;width:238.5pt;height:83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" fillcolor="#eaf4d7 [660]" stroked="f" strokeweight="1pt">
                <v:textbox>
                  <w:txbxContent>
                    <w:p w14:paraId="5FEE65ED" w14:textId="77777777" w:rsidR="00F74519" w:rsidRPr="00F74519" w:rsidRDefault="00F74519" w:rsidP="00F74519">
                      <w:pPr>
                        <w:jc w:val="center"/>
                        <w:rPr>
                          <w:color w:val="31521B" w:themeColor="accent2" w:themeShade="80"/>
                          <w:sz w:val="52"/>
                          <w:szCs w:val="56"/>
                        </w:rPr>
                      </w:pPr>
                      <w:r w:rsidRPr="00F74519">
                        <w:rPr>
                          <w:color w:val="31521B" w:themeColor="accent2" w:themeShade="80"/>
                          <w:sz w:val="52"/>
                          <w:szCs w:val="56"/>
                        </w:rPr>
                        <w:t xml:space="preserve">I am a </w:t>
                      </w:r>
                      <w:r w:rsidRPr="00F74519">
                        <w:rPr>
                          <w:b/>
                          <w:bCs/>
                          <w:color w:val="31521B" w:themeColor="accent2" w:themeShade="80"/>
                          <w:sz w:val="52"/>
                          <w:szCs w:val="56"/>
                        </w:rPr>
                        <w:t>loyal</w:t>
                      </w:r>
                      <w:r w:rsidRPr="00F74519">
                        <w:rPr>
                          <w:color w:val="31521B" w:themeColor="accent2" w:themeShade="80"/>
                          <w:sz w:val="52"/>
                          <w:szCs w:val="56"/>
                        </w:rPr>
                        <w:t xml:space="preserve">, </w:t>
                      </w:r>
                      <w:r w:rsidRPr="00F74519">
                        <w:rPr>
                          <w:b/>
                          <w:bCs/>
                          <w:color w:val="31521B" w:themeColor="accent2" w:themeShade="80"/>
                          <w:sz w:val="52"/>
                          <w:szCs w:val="56"/>
                        </w:rPr>
                        <w:t>dedicated</w:t>
                      </w:r>
                      <w:r w:rsidRPr="00F74519">
                        <w:rPr>
                          <w:color w:val="31521B" w:themeColor="accent2" w:themeShade="80"/>
                          <w:sz w:val="52"/>
                          <w:szCs w:val="56"/>
                        </w:rPr>
                        <w:t xml:space="preserve">, and </w:t>
                      </w:r>
                      <w:r w:rsidRPr="00F74519">
                        <w:rPr>
                          <w:b/>
                          <w:bCs/>
                          <w:color w:val="31521B" w:themeColor="accent2" w:themeShade="80"/>
                          <w:sz w:val="52"/>
                          <w:szCs w:val="56"/>
                        </w:rPr>
                        <w:t>committed</w:t>
                      </w:r>
                      <w:r w:rsidRPr="00F74519">
                        <w:rPr>
                          <w:color w:val="31521B" w:themeColor="accent2" w:themeShade="80"/>
                          <w:sz w:val="52"/>
                          <w:szCs w:val="56"/>
                        </w:rPr>
                        <w:t xml:space="preserve"> individual with high personal</w:t>
                      </w:r>
                    </w:p>
                    <w:p w14:paraId="57C9214C" w14:textId="77777777" w:rsidR="00F74519" w:rsidRPr="00F74519" w:rsidRDefault="00F74519" w:rsidP="00F74519">
                      <w:pPr>
                        <w:jc w:val="center"/>
                        <w:rPr>
                          <w:color w:val="31521B" w:themeColor="accent2" w:themeShade="80"/>
                          <w:sz w:val="52"/>
                          <w:szCs w:val="56"/>
                        </w:rPr>
                      </w:pPr>
                      <w:r w:rsidRPr="00F74519">
                        <w:rPr>
                          <w:color w:val="31521B" w:themeColor="accent2" w:themeShade="80"/>
                          <w:sz w:val="52"/>
                          <w:szCs w:val="56"/>
                        </w:rPr>
                        <w:t xml:space="preserve">standards. I take </w:t>
                      </w:r>
                      <w:r w:rsidRPr="00F74519">
                        <w:rPr>
                          <w:b/>
                          <w:bCs/>
                          <w:color w:val="31521B" w:themeColor="accent2" w:themeShade="80"/>
                          <w:sz w:val="52"/>
                          <w:szCs w:val="56"/>
                        </w:rPr>
                        <w:t>responsibility</w:t>
                      </w:r>
                      <w:r w:rsidRPr="00F74519">
                        <w:rPr>
                          <w:color w:val="31521B" w:themeColor="accent2" w:themeShade="80"/>
                          <w:sz w:val="52"/>
                          <w:szCs w:val="56"/>
                        </w:rPr>
                        <w:t xml:space="preserve"> seriously and always strive to </w:t>
                      </w:r>
                      <w:r w:rsidRPr="00F74519">
                        <w:rPr>
                          <w:b/>
                          <w:bCs/>
                          <w:color w:val="31521B" w:themeColor="accent2" w:themeShade="80"/>
                          <w:sz w:val="52"/>
                          <w:szCs w:val="56"/>
                        </w:rPr>
                        <w:t>improve</w:t>
                      </w:r>
                    </w:p>
                    <w:p w14:paraId="5A0F362D" w14:textId="77777777" w:rsidR="00F74519" w:rsidRPr="00F74519" w:rsidRDefault="00F74519" w:rsidP="00F74519">
                      <w:pPr>
                        <w:jc w:val="center"/>
                        <w:rPr>
                          <w:color w:val="31521B" w:themeColor="accent2" w:themeShade="80"/>
                          <w:sz w:val="52"/>
                          <w:szCs w:val="56"/>
                        </w:rPr>
                      </w:pPr>
                      <w:r w:rsidRPr="00F74519">
                        <w:rPr>
                          <w:color w:val="31521B" w:themeColor="accent2" w:themeShade="80"/>
                          <w:sz w:val="52"/>
                          <w:szCs w:val="56"/>
                        </w:rPr>
                        <w:t>existing systems rather than reinventing what already works. I value</w:t>
                      </w:r>
                    </w:p>
                    <w:p w14:paraId="149E46D3" w14:textId="77777777" w:rsidR="00F74519" w:rsidRPr="00F74519" w:rsidRDefault="00F74519" w:rsidP="00F74519">
                      <w:pPr>
                        <w:jc w:val="center"/>
                        <w:rPr>
                          <w:color w:val="31521B" w:themeColor="accent2" w:themeShade="80"/>
                          <w:sz w:val="52"/>
                          <w:szCs w:val="56"/>
                        </w:rPr>
                      </w:pPr>
                      <w:r w:rsidRPr="00F74519">
                        <w:rPr>
                          <w:b/>
                          <w:bCs/>
                          <w:color w:val="31521B" w:themeColor="accent2" w:themeShade="80"/>
                          <w:sz w:val="52"/>
                          <w:szCs w:val="56"/>
                        </w:rPr>
                        <w:t>discipline</w:t>
                      </w:r>
                      <w:r w:rsidRPr="00F74519">
                        <w:rPr>
                          <w:color w:val="31521B" w:themeColor="accent2" w:themeShade="80"/>
                          <w:sz w:val="52"/>
                          <w:szCs w:val="56"/>
                        </w:rPr>
                        <w:t xml:space="preserve">, </w:t>
                      </w:r>
                      <w:r w:rsidRPr="00F74519">
                        <w:rPr>
                          <w:b/>
                          <w:bCs/>
                          <w:color w:val="31521B" w:themeColor="accent2" w:themeShade="80"/>
                          <w:sz w:val="52"/>
                          <w:szCs w:val="56"/>
                        </w:rPr>
                        <w:t>integrity</w:t>
                      </w:r>
                      <w:r w:rsidRPr="00F74519">
                        <w:rPr>
                          <w:color w:val="31521B" w:themeColor="accent2" w:themeShade="80"/>
                          <w:sz w:val="52"/>
                          <w:szCs w:val="56"/>
                        </w:rPr>
                        <w:t xml:space="preserve">, and </w:t>
                      </w:r>
                      <w:r w:rsidRPr="00F74519">
                        <w:rPr>
                          <w:b/>
                          <w:bCs/>
                          <w:color w:val="31521B" w:themeColor="accent2" w:themeShade="80"/>
                          <w:sz w:val="52"/>
                          <w:szCs w:val="56"/>
                        </w:rPr>
                        <w:t>continuous</w:t>
                      </w:r>
                      <w:r w:rsidRPr="00F74519">
                        <w:rPr>
                          <w:color w:val="31521B" w:themeColor="accent2" w:themeShade="80"/>
                          <w:sz w:val="52"/>
                          <w:szCs w:val="56"/>
                        </w:rPr>
                        <w:t xml:space="preserve"> </w:t>
                      </w:r>
                      <w:r w:rsidRPr="00F74519">
                        <w:rPr>
                          <w:b/>
                          <w:bCs/>
                          <w:color w:val="31521B" w:themeColor="accent2" w:themeShade="80"/>
                          <w:sz w:val="52"/>
                          <w:szCs w:val="56"/>
                        </w:rPr>
                        <w:t>growth</w:t>
                      </w:r>
                      <w:r w:rsidRPr="00F74519">
                        <w:rPr>
                          <w:color w:val="31521B" w:themeColor="accent2" w:themeShade="80"/>
                          <w:sz w:val="52"/>
                          <w:szCs w:val="56"/>
                        </w:rPr>
                        <w:t xml:space="preserve">, both </w:t>
                      </w:r>
                      <w:r w:rsidRPr="00F74519">
                        <w:rPr>
                          <w:b/>
                          <w:bCs/>
                          <w:color w:val="31521B" w:themeColor="accent2" w:themeShade="80"/>
                          <w:sz w:val="52"/>
                          <w:szCs w:val="56"/>
                        </w:rPr>
                        <w:t>personally</w:t>
                      </w:r>
                      <w:r w:rsidRPr="00F74519">
                        <w:rPr>
                          <w:color w:val="31521B" w:themeColor="accent2" w:themeShade="80"/>
                          <w:sz w:val="52"/>
                          <w:szCs w:val="56"/>
                        </w:rPr>
                        <w:t xml:space="preserve"> and</w:t>
                      </w:r>
                    </w:p>
                    <w:p w14:paraId="5C2E9BE3" w14:textId="170FC467" w:rsidR="00F74519" w:rsidRPr="00F74519" w:rsidRDefault="00F74519" w:rsidP="00F74519">
                      <w:pPr>
                        <w:jc w:val="center"/>
                        <w:rPr>
                          <w:color w:val="31521B" w:themeColor="accent2" w:themeShade="80"/>
                          <w:sz w:val="52"/>
                          <w:szCs w:val="56"/>
                        </w:rPr>
                      </w:pPr>
                      <w:r w:rsidRPr="00F74519">
                        <w:rPr>
                          <w:b/>
                          <w:bCs/>
                          <w:color w:val="31521B" w:themeColor="accent2" w:themeShade="80"/>
                          <w:sz w:val="52"/>
                          <w:szCs w:val="56"/>
                        </w:rPr>
                        <w:t>professionally</w:t>
                      </w:r>
                      <w:r w:rsidRPr="00F74519">
                        <w:rPr>
                          <w:color w:val="31521B" w:themeColor="accent2" w:themeShade="80"/>
                          <w:sz w:val="52"/>
                          <w:szCs w:val="56"/>
                        </w:rPr>
                        <w:t>.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tbl>
      <w:tblPr>
        <w:tblW w:w="3349" w:type="pct"/>
        <w:tblInd w:w="3828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93"/>
        <w:gridCol w:w="504"/>
        <w:gridCol w:w="6558"/>
        <w:gridCol w:w="61"/>
      </w:tblGrid>
      <w:tr w:rsidR="0006688A" w:rsidRPr="00133F2B" w14:paraId="291FE5B5" w14:textId="77777777" w:rsidTr="00962D42">
        <w:trPr>
          <w:trHeight w:val="1080"/>
        </w:trPr>
        <w:tc>
          <w:tcPr>
            <w:tcW w:w="593" w:type="dxa"/>
            <w:vMerge w:val="restart"/>
            <w:tcMar>
              <w:left w:w="360" w:type="dxa"/>
            </w:tcMar>
            <w:vAlign w:val="bottom"/>
          </w:tcPr>
          <w:p w14:paraId="6BD4B7FE" w14:textId="3F3CF1A0" w:rsidR="0006688A" w:rsidRPr="00133F2B" w:rsidRDefault="0006688A" w:rsidP="00B97BEE">
            <w:pPr>
              <w:tabs>
                <w:tab w:val="left" w:pos="990"/>
              </w:tabs>
              <w:jc w:val="center"/>
            </w:pPr>
          </w:p>
        </w:tc>
        <w:tc>
          <w:tcPr>
            <w:tcW w:w="504" w:type="dxa"/>
            <w:shd w:val="clear" w:color="auto" w:fill="31521B" w:themeFill="accent2" w:themeFillShade="80"/>
          </w:tcPr>
          <w:p w14:paraId="5AA36D34" w14:textId="77777777" w:rsidR="0006688A" w:rsidRPr="00133F2B" w:rsidRDefault="0006688A" w:rsidP="00B97BEE">
            <w:pPr>
              <w:tabs>
                <w:tab w:val="left" w:pos="990"/>
              </w:tabs>
            </w:pPr>
          </w:p>
        </w:tc>
        <w:tc>
          <w:tcPr>
            <w:tcW w:w="6618" w:type="dxa"/>
            <w:gridSpan w:val="2"/>
            <w:shd w:val="clear" w:color="auto" w:fill="31521B" w:themeFill="accent2" w:themeFillShade="80"/>
            <w:vAlign w:val="center"/>
          </w:tcPr>
          <w:p w14:paraId="4AA14D50" w14:textId="20FC7452" w:rsidR="0006688A" w:rsidRPr="00133F2B" w:rsidRDefault="0006688A" w:rsidP="00B97BEE">
            <w:pPr>
              <w:pStyle w:val="Heading1"/>
            </w:pPr>
            <w:sdt>
              <w:sdtPr>
                <w:id w:val="872653927"/>
                <w:placeholder>
                  <w:docPart w:val="4E88F738E56242ECA0A4501D536D9C0E"/>
                </w:placeholder>
                <w:temporary/>
                <w15:appearance w15:val="hidden"/>
              </w:sdtPr>
              <w:sdtContent>
                <w:r>
                  <w:t>Education progress:</w:t>
                </w:r>
              </w:sdtContent>
            </w:sdt>
          </w:p>
        </w:tc>
      </w:tr>
      <w:tr w:rsidR="0006688A" w:rsidRPr="00133F2B" w14:paraId="5076CD6C" w14:textId="77777777" w:rsidTr="00962D42">
        <w:trPr>
          <w:trHeight w:val="3024"/>
        </w:trPr>
        <w:tc>
          <w:tcPr>
            <w:tcW w:w="593" w:type="dxa"/>
            <w:vMerge/>
            <w:tcMar>
              <w:left w:w="360" w:type="dxa"/>
            </w:tcMar>
            <w:vAlign w:val="bottom"/>
          </w:tcPr>
          <w:p w14:paraId="47BC1CF5" w14:textId="77777777" w:rsidR="0006688A" w:rsidRPr="00133F2B" w:rsidRDefault="0006688A" w:rsidP="00B97BEE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14:paraId="16AFB26E" w14:textId="77777777" w:rsidR="0006688A" w:rsidRPr="00133F2B" w:rsidRDefault="0006688A" w:rsidP="00B97BEE">
            <w:pPr>
              <w:tabs>
                <w:tab w:val="left" w:pos="990"/>
              </w:tabs>
            </w:pPr>
            <w:r w:rsidRPr="00133F2B"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D06324C" wp14:editId="71C484BE">
                      <wp:extent cx="227812" cy="311173"/>
                      <wp:effectExtent l="0" t="3810" r="0" b="0"/>
                      <wp:docPr id="1619747085" name="Right Triangle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22341C" w14:textId="77777777" w:rsidR="0006688A" w:rsidRPr="00AF4EA4" w:rsidRDefault="0006688A" w:rsidP="0006688A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D06324C" id="_x0000_s1029" alt="Decorative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14:paraId="7F22341C" w14:textId="77777777" w:rsidR="0006688A" w:rsidRPr="00AF4EA4" w:rsidRDefault="0006688A" w:rsidP="0006688A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8" w:type="dxa"/>
            <w:gridSpan w:val="2"/>
          </w:tcPr>
          <w:p w14:paraId="44A79E71" w14:textId="77777777" w:rsidR="0006688A" w:rsidRDefault="0006688A" w:rsidP="0006688A">
            <w:pPr>
              <w:pStyle w:val="Date"/>
              <w:rPr>
                <w:sz w:val="20"/>
                <w:szCs w:val="24"/>
              </w:rPr>
            </w:pPr>
          </w:p>
          <w:p w14:paraId="70C15D79" w14:textId="77777777" w:rsidR="0006688A" w:rsidRPr="00F74519" w:rsidRDefault="0006688A" w:rsidP="0006688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>I enrolled in my part-time studies in July 2024 and started in August 2024.</w:t>
            </w:r>
          </w:p>
          <w:p w14:paraId="452BE5C4" w14:textId="77777777" w:rsidR="0006688A" w:rsidRPr="00F74519" w:rsidRDefault="0006688A" w:rsidP="0006688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>To date, I have achieved four distinctions and completed modules in:</w:t>
            </w:r>
          </w:p>
          <w:p w14:paraId="401A5EF4" w14:textId="77777777" w:rsidR="0006688A" w:rsidRPr="00F74519" w:rsidRDefault="0006688A" w:rsidP="0006688A">
            <w:pPr>
              <w:pStyle w:val="ListParagraph"/>
              <w:rPr>
                <w:sz w:val="24"/>
                <w:szCs w:val="28"/>
              </w:rPr>
            </w:pPr>
          </w:p>
          <w:p w14:paraId="4EB98CCF" w14:textId="77777777" w:rsidR="0006688A" w:rsidRPr="00F74519" w:rsidRDefault="0006688A" w:rsidP="0006688A">
            <w:pPr>
              <w:pStyle w:val="ListParagraph"/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 xml:space="preserve">• Software Engineering  </w:t>
            </w:r>
          </w:p>
          <w:p w14:paraId="3F5BB6B1" w14:textId="77777777" w:rsidR="0006688A" w:rsidRPr="00F74519" w:rsidRDefault="0006688A" w:rsidP="0006688A">
            <w:pPr>
              <w:pStyle w:val="ListParagraph"/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 xml:space="preserve">• Database Design Concepts  </w:t>
            </w:r>
          </w:p>
          <w:p w14:paraId="3C7C87CE" w14:textId="77777777" w:rsidR="0006688A" w:rsidRPr="00F74519" w:rsidRDefault="0006688A" w:rsidP="0006688A">
            <w:pPr>
              <w:pStyle w:val="ListParagraph"/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 xml:space="preserve">• Database Management (SQL Server) – Distinction  </w:t>
            </w:r>
          </w:p>
          <w:p w14:paraId="1072CC12" w14:textId="77777777" w:rsidR="0006688A" w:rsidRPr="00F74519" w:rsidRDefault="0006688A" w:rsidP="0006688A">
            <w:pPr>
              <w:pStyle w:val="ListParagraph"/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 xml:space="preserve">• Linux Operating System – Distinction  </w:t>
            </w:r>
          </w:p>
          <w:p w14:paraId="1F0B870A" w14:textId="77777777" w:rsidR="0006688A" w:rsidRPr="00F74519" w:rsidRDefault="0006688A" w:rsidP="0006688A">
            <w:pPr>
              <w:pStyle w:val="ListParagraph"/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 xml:space="preserve">• Advanced C# Programming – Distinction  </w:t>
            </w:r>
          </w:p>
          <w:p w14:paraId="18483C76" w14:textId="77777777" w:rsidR="0006688A" w:rsidRPr="00F74519" w:rsidRDefault="0006688A" w:rsidP="0006688A">
            <w:pPr>
              <w:pStyle w:val="ListParagraph"/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 xml:space="preserve">• Mobile Development – Distinction  </w:t>
            </w:r>
          </w:p>
          <w:p w14:paraId="26444CB1" w14:textId="77777777" w:rsidR="0006688A" w:rsidRPr="00F74519" w:rsidRDefault="0006688A" w:rsidP="0006688A">
            <w:pPr>
              <w:pStyle w:val="ListParagraph"/>
              <w:rPr>
                <w:sz w:val="24"/>
                <w:szCs w:val="28"/>
              </w:rPr>
            </w:pPr>
          </w:p>
          <w:p w14:paraId="253EE344" w14:textId="77777777" w:rsidR="0006688A" w:rsidRPr="00F74519" w:rsidRDefault="0006688A" w:rsidP="0006688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>I have four modules remaining: Mathematical Problem Solving and Reasoning,</w:t>
            </w:r>
          </w:p>
          <w:p w14:paraId="78A16DAF" w14:textId="77777777" w:rsidR="0006688A" w:rsidRPr="00F74519" w:rsidRDefault="0006688A" w:rsidP="0006688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>Personal Skills Development, Program Design, and Computer Literacy</w:t>
            </w:r>
          </w:p>
          <w:p w14:paraId="3E1E3574" w14:textId="77777777" w:rsidR="0006688A" w:rsidRPr="00F74519" w:rsidRDefault="0006688A" w:rsidP="0006688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>(Microsoft).</w:t>
            </w:r>
          </w:p>
          <w:p w14:paraId="6F27445E" w14:textId="63F9C570" w:rsidR="0006688A" w:rsidRPr="0006688A" w:rsidRDefault="0006688A" w:rsidP="0006688A">
            <w:pPr>
              <w:pStyle w:val="ListParagraph"/>
            </w:pPr>
          </w:p>
        </w:tc>
      </w:tr>
      <w:tr w:rsidR="0006688A" w:rsidRPr="00133F2B" w14:paraId="038814CC" w14:textId="77777777" w:rsidTr="00962D42">
        <w:trPr>
          <w:trHeight w:val="1080"/>
        </w:trPr>
        <w:tc>
          <w:tcPr>
            <w:tcW w:w="593" w:type="dxa"/>
            <w:vMerge w:val="restart"/>
            <w:tcMar>
              <w:left w:w="360" w:type="dxa"/>
            </w:tcMar>
            <w:vAlign w:val="bottom"/>
          </w:tcPr>
          <w:p w14:paraId="23D211D6" w14:textId="663AE6A2" w:rsidR="0006688A" w:rsidRPr="00133F2B" w:rsidRDefault="0006688A" w:rsidP="00B97BEE">
            <w:pPr>
              <w:pStyle w:val="ContactDetails"/>
            </w:pPr>
            <w:r>
              <w:br/>
            </w:r>
          </w:p>
          <w:p w14:paraId="063E1292" w14:textId="47E8F936" w:rsidR="0006688A" w:rsidRPr="00254BF5" w:rsidRDefault="0006688A" w:rsidP="00B97BEE">
            <w:pPr>
              <w:pStyle w:val="ContactDetails"/>
              <w:rPr>
                <w:rStyle w:val="Hyperlink"/>
                <w:color w:val="auto"/>
                <w:u w:val="none"/>
                <w:lang w:val="fr-FR"/>
              </w:rPr>
            </w:pPr>
          </w:p>
        </w:tc>
        <w:tc>
          <w:tcPr>
            <w:tcW w:w="504" w:type="dxa"/>
            <w:shd w:val="clear" w:color="auto" w:fill="31521B" w:themeFill="accent2" w:themeFillShade="80"/>
          </w:tcPr>
          <w:p w14:paraId="165B1779" w14:textId="77777777" w:rsidR="0006688A" w:rsidRPr="00133F2B" w:rsidRDefault="0006688A" w:rsidP="00B97BEE">
            <w:pPr>
              <w:tabs>
                <w:tab w:val="left" w:pos="990"/>
              </w:tabs>
            </w:pPr>
          </w:p>
        </w:tc>
        <w:tc>
          <w:tcPr>
            <w:tcW w:w="6618" w:type="dxa"/>
            <w:gridSpan w:val="2"/>
            <w:shd w:val="clear" w:color="auto" w:fill="31521B" w:themeFill="accent2" w:themeFillShade="80"/>
            <w:vAlign w:val="center"/>
          </w:tcPr>
          <w:p w14:paraId="3FA04BC8" w14:textId="408F8672" w:rsidR="0006688A" w:rsidRPr="00133F2B" w:rsidRDefault="0006688A" w:rsidP="00B97BEE">
            <w:pPr>
              <w:pStyle w:val="Heading1"/>
              <w:rPr>
                <w:b/>
              </w:rPr>
            </w:pPr>
            <w:sdt>
              <w:sdtPr>
                <w:id w:val="1536611886"/>
                <w:placeholder>
                  <w:docPart w:val="A490B109F0184F60AF77D779AF5D5F12"/>
                </w:placeholder>
                <w:temporary/>
                <w15:appearance w15:val="hidden"/>
              </w:sdtPr>
              <w:sdtContent>
                <w:r>
                  <w:t>projects &amp; development</w:t>
                </w:r>
              </w:sdtContent>
            </w:sdt>
          </w:p>
        </w:tc>
      </w:tr>
      <w:tr w:rsidR="0006688A" w:rsidRPr="00133F2B" w14:paraId="4F6ACB65" w14:textId="77777777" w:rsidTr="00962D42">
        <w:trPr>
          <w:trHeight w:val="6871"/>
        </w:trPr>
        <w:tc>
          <w:tcPr>
            <w:tcW w:w="593" w:type="dxa"/>
            <w:vMerge/>
            <w:vAlign w:val="bottom"/>
          </w:tcPr>
          <w:p w14:paraId="1692811F" w14:textId="77777777" w:rsidR="0006688A" w:rsidRPr="00133F2B" w:rsidRDefault="0006688A" w:rsidP="00B97BEE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14:paraId="0D703FC8" w14:textId="77777777" w:rsidR="0006688A" w:rsidRPr="00F74519" w:rsidRDefault="0006688A" w:rsidP="00B97BEE">
            <w:pPr>
              <w:tabs>
                <w:tab w:val="left" w:pos="990"/>
              </w:tabs>
              <w:rPr>
                <w:sz w:val="24"/>
                <w:szCs w:val="28"/>
              </w:rPr>
            </w:pPr>
            <w:r w:rsidRPr="00F74519">
              <w:rPr>
                <w:noProof/>
                <w:sz w:val="24"/>
                <w:szCs w:val="28"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B256609" wp14:editId="04C8283C">
                      <wp:extent cx="227812" cy="311173"/>
                      <wp:effectExtent l="0" t="3810" r="0" b="0"/>
                      <wp:docPr id="1665377527" name="Right Triangle 3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FD158A" w14:textId="77777777" w:rsidR="0006688A" w:rsidRPr="00AF4EA4" w:rsidRDefault="0006688A" w:rsidP="0006688A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256609" id="_x0000_s1030" alt="Decorative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14:paraId="58FD158A" w14:textId="77777777" w:rsidR="0006688A" w:rsidRPr="00AF4EA4" w:rsidRDefault="0006688A" w:rsidP="0006688A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8" w:type="dxa"/>
            <w:gridSpan w:val="2"/>
          </w:tcPr>
          <w:p w14:paraId="3C79B49E" w14:textId="468C6776" w:rsidR="0006688A" w:rsidRPr="00F74519" w:rsidRDefault="0006688A" w:rsidP="0006688A">
            <w:pPr>
              <w:rPr>
                <w:sz w:val="24"/>
                <w:szCs w:val="28"/>
              </w:rPr>
            </w:pPr>
          </w:p>
          <w:p w14:paraId="2D0EC98A" w14:textId="77835B81" w:rsidR="0006688A" w:rsidRPr="00F74519" w:rsidRDefault="0006688A" w:rsidP="00F74519">
            <w:pPr>
              <w:rPr>
                <w:color w:val="31521B" w:themeColor="accent2" w:themeShade="80"/>
                <w:sz w:val="24"/>
                <w:szCs w:val="28"/>
                <w:u w:val="single"/>
              </w:rPr>
            </w:pPr>
            <w:r w:rsidRPr="00F74519">
              <w:rPr>
                <w:color w:val="31521B" w:themeColor="accent2" w:themeShade="80"/>
                <w:sz w:val="24"/>
                <w:szCs w:val="28"/>
                <w:u w:val="single"/>
              </w:rPr>
              <w:t>During 2025, I developed, launched, and deployed two client websites</w:t>
            </w:r>
            <w:r w:rsidR="00F74519" w:rsidRPr="00F74519">
              <w:rPr>
                <w:color w:val="31521B" w:themeColor="accent2" w:themeShade="80"/>
                <w:sz w:val="24"/>
                <w:szCs w:val="28"/>
                <w:u w:val="single"/>
              </w:rPr>
              <w:t>:</w:t>
            </w:r>
          </w:p>
          <w:p w14:paraId="16AF8818" w14:textId="09194215" w:rsidR="0006688A" w:rsidRPr="00F74519" w:rsidRDefault="0006688A" w:rsidP="00F74519">
            <w:pPr>
              <w:pStyle w:val="ListParagraph"/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 xml:space="preserve">• </w:t>
            </w:r>
            <w:r w:rsidRPr="00F74519">
              <w:rPr>
                <w:b/>
                <w:bCs/>
                <w:sz w:val="24"/>
                <w:szCs w:val="28"/>
              </w:rPr>
              <w:t>FireMasters</w:t>
            </w:r>
            <w:r w:rsidRPr="00F74519">
              <w:rPr>
                <w:sz w:val="24"/>
                <w:szCs w:val="28"/>
              </w:rPr>
              <w:t xml:space="preserve"> – Built using WordPress and Elementor, working from an existing template and focusing on structure, content clarity, and usability.</w:t>
            </w:r>
          </w:p>
          <w:p w14:paraId="3EC322D2" w14:textId="61300C10" w:rsidR="0006688A" w:rsidRPr="00F74519" w:rsidRDefault="0006688A" w:rsidP="0006688A">
            <w:pPr>
              <w:pStyle w:val="ListParagraph"/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 xml:space="preserve">• </w:t>
            </w:r>
            <w:r w:rsidRPr="00F74519">
              <w:rPr>
                <w:b/>
                <w:bCs/>
                <w:sz w:val="24"/>
                <w:szCs w:val="28"/>
              </w:rPr>
              <w:t>Construction Safety Management</w:t>
            </w:r>
            <w:r w:rsidRPr="00F74519">
              <w:rPr>
                <w:sz w:val="24"/>
                <w:szCs w:val="28"/>
              </w:rPr>
              <w:t xml:space="preserve"> – Built using WordPress as a content manager with custom hard-coded HTML and CSS inside Elementor HTML blocks,</w:t>
            </w:r>
          </w:p>
          <w:p w14:paraId="384E1D88" w14:textId="3392BB73" w:rsidR="0006688A" w:rsidRPr="00F74519" w:rsidRDefault="0006688A" w:rsidP="0006688A">
            <w:pPr>
              <w:pStyle w:val="ListParagraph"/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 xml:space="preserve"> allowing full control over layout and styling.</w:t>
            </w:r>
          </w:p>
          <w:p w14:paraId="3DCB2A10" w14:textId="77777777" w:rsidR="0006688A" w:rsidRPr="00F74519" w:rsidRDefault="0006688A" w:rsidP="0006688A">
            <w:pPr>
              <w:pStyle w:val="ListParagraph"/>
              <w:rPr>
                <w:sz w:val="24"/>
                <w:szCs w:val="28"/>
              </w:rPr>
            </w:pPr>
          </w:p>
          <w:p w14:paraId="38791349" w14:textId="35C6D101" w:rsidR="0006688A" w:rsidRPr="00F74519" w:rsidRDefault="0006688A" w:rsidP="00F74519">
            <w:pPr>
              <w:rPr>
                <w:color w:val="31521B" w:themeColor="accent2" w:themeShade="80"/>
                <w:sz w:val="24"/>
                <w:szCs w:val="28"/>
                <w:u w:val="single"/>
              </w:rPr>
            </w:pPr>
            <w:r w:rsidRPr="00F74519">
              <w:rPr>
                <w:color w:val="31521B" w:themeColor="accent2" w:themeShade="80"/>
                <w:sz w:val="24"/>
                <w:szCs w:val="28"/>
                <w:u w:val="single"/>
              </w:rPr>
              <w:t xml:space="preserve">At the start of 2026, I launched my Side Hustle of building website on the </w:t>
            </w:r>
            <w:r w:rsidR="00962D42" w:rsidRPr="00F74519">
              <w:rPr>
                <w:color w:val="31521B" w:themeColor="accent2" w:themeShade="80"/>
                <w:sz w:val="24"/>
                <w:szCs w:val="28"/>
                <w:u w:val="single"/>
              </w:rPr>
              <w:t>sideline</w:t>
            </w:r>
            <w:r w:rsidRPr="00F74519">
              <w:rPr>
                <w:color w:val="31521B" w:themeColor="accent2" w:themeShade="80"/>
                <w:sz w:val="24"/>
                <w:szCs w:val="28"/>
                <w:u w:val="single"/>
              </w:rPr>
              <w:t xml:space="preserve"> to further my knowledge and experience</w:t>
            </w:r>
            <w:r w:rsidR="00F74519" w:rsidRPr="00F74519">
              <w:rPr>
                <w:color w:val="31521B" w:themeColor="accent2" w:themeShade="80"/>
                <w:sz w:val="24"/>
                <w:szCs w:val="28"/>
                <w:u w:val="single"/>
              </w:rPr>
              <w:t>:</w:t>
            </w:r>
          </w:p>
          <w:p w14:paraId="4628C7EB" w14:textId="4CB07B83" w:rsidR="0006688A" w:rsidRPr="00F74519" w:rsidRDefault="0006688A" w:rsidP="0006688A">
            <w:pPr>
              <w:pStyle w:val="ListParagraph"/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 xml:space="preserve">This was my second site I </w:t>
            </w:r>
            <w:r w:rsidR="00962D42" w:rsidRPr="00F74519">
              <w:rPr>
                <w:sz w:val="24"/>
                <w:szCs w:val="28"/>
              </w:rPr>
              <w:t>built</w:t>
            </w:r>
            <w:r w:rsidRPr="00F74519">
              <w:rPr>
                <w:sz w:val="24"/>
                <w:szCs w:val="28"/>
              </w:rPr>
              <w:t xml:space="preserve"> with a Web App integrated into the Website</w:t>
            </w:r>
          </w:p>
          <w:p w14:paraId="68A596B0" w14:textId="170B7AC8" w:rsidR="0006688A" w:rsidRPr="00F74519" w:rsidRDefault="0006688A" w:rsidP="0006688A">
            <w:pPr>
              <w:pStyle w:val="ListParagraph"/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 xml:space="preserve">• </w:t>
            </w:r>
            <w:r w:rsidRPr="00F74519">
              <w:rPr>
                <w:b/>
                <w:bCs/>
                <w:sz w:val="24"/>
                <w:szCs w:val="28"/>
              </w:rPr>
              <w:t xml:space="preserve">LCG South Africa </w:t>
            </w:r>
            <w:r w:rsidRPr="00F74519">
              <w:rPr>
                <w:sz w:val="24"/>
                <w:szCs w:val="28"/>
              </w:rPr>
              <w:t xml:space="preserve">– I built this site using VS Code. I hardcoded the entire Frontend with HTML, CSS and JS. </w:t>
            </w:r>
            <w:r w:rsidRPr="00F74519">
              <w:rPr>
                <w:sz w:val="24"/>
                <w:szCs w:val="28"/>
              </w:rPr>
              <w:br/>
              <w:t>For the Backend I used Python FastAPI.</w:t>
            </w:r>
          </w:p>
          <w:p w14:paraId="0C2A577B" w14:textId="1D4B9612" w:rsidR="00962D42" w:rsidRPr="00962D42" w:rsidRDefault="0006688A" w:rsidP="00962D42">
            <w:pPr>
              <w:pStyle w:val="ListParagraph"/>
              <w:rPr>
                <w:sz w:val="24"/>
                <w:szCs w:val="28"/>
              </w:rPr>
            </w:pPr>
            <w:r w:rsidRPr="00F74519">
              <w:rPr>
                <w:sz w:val="24"/>
                <w:szCs w:val="28"/>
              </w:rPr>
              <w:t>And for the database, I first used SQLite as a demo db, where I then upgraded to PostgreSQL while deploying the site</w:t>
            </w:r>
          </w:p>
        </w:tc>
      </w:tr>
      <w:tr w:rsidR="00962D42" w:rsidRPr="00133F2B" w14:paraId="393B7B52" w14:textId="77777777" w:rsidTr="00962D42">
        <w:trPr>
          <w:gridAfter w:val="1"/>
          <w:wAfter w:w="61" w:type="dxa"/>
          <w:trHeight w:val="430"/>
        </w:trPr>
        <w:tc>
          <w:tcPr>
            <w:tcW w:w="7654" w:type="dxa"/>
            <w:gridSpan w:val="3"/>
            <w:shd w:val="clear" w:color="auto" w:fill="31521B" w:themeFill="accent2" w:themeFillShade="80"/>
            <w:vAlign w:val="center"/>
          </w:tcPr>
          <w:p w14:paraId="6DFA5FD6" w14:textId="77777777" w:rsidR="00962D42" w:rsidRPr="00133F2B" w:rsidRDefault="00962D42" w:rsidP="00B97BEE">
            <w:pPr>
              <w:pStyle w:val="Heading1"/>
              <w:rPr>
                <w:b/>
              </w:rPr>
            </w:pPr>
          </w:p>
        </w:tc>
      </w:tr>
    </w:tbl>
    <w:p w14:paraId="70C66049" w14:textId="77777777" w:rsidR="00962D42" w:rsidRPr="00133F2B" w:rsidRDefault="00962D42" w:rsidP="00F74519"/>
    <w:sectPr w:rsidR="00962D42" w:rsidRPr="00133F2B" w:rsidSect="00416D70">
      <w:pgSz w:w="12240" w:h="15840"/>
      <w:pgMar w:top="360" w:right="360" w:bottom="36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F2882" w14:textId="77777777" w:rsidR="002B7944" w:rsidRDefault="002B7944" w:rsidP="00C51CF5">
      <w:r>
        <w:separator/>
      </w:r>
    </w:p>
  </w:endnote>
  <w:endnote w:type="continuationSeparator" w:id="0">
    <w:p w14:paraId="5826CE38" w14:textId="77777777" w:rsidR="002B7944" w:rsidRDefault="002B7944" w:rsidP="00C5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212FB" w14:textId="77777777" w:rsidR="002B7944" w:rsidRDefault="002B7944" w:rsidP="00C51CF5">
      <w:r>
        <w:separator/>
      </w:r>
    </w:p>
  </w:footnote>
  <w:footnote w:type="continuationSeparator" w:id="0">
    <w:p w14:paraId="5EAD0ED5" w14:textId="77777777" w:rsidR="002B7944" w:rsidRDefault="002B7944" w:rsidP="00C51C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190F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E12AA4"/>
    <w:multiLevelType w:val="hybridMultilevel"/>
    <w:tmpl w:val="C482275E"/>
    <w:lvl w:ilvl="0" w:tplc="E2B28076">
      <w:start w:val="2024"/>
      <w:numFmt w:val="bullet"/>
      <w:lvlText w:val="-"/>
      <w:lvlJc w:val="left"/>
      <w:pPr>
        <w:ind w:left="720" w:hanging="360"/>
      </w:pPr>
      <w:rPr>
        <w:rFonts w:ascii="Franklin Gothic Book" w:eastAsiaTheme="minorEastAsia" w:hAnsi="Franklin Gothic Book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BE283E"/>
    <w:multiLevelType w:val="hybridMultilevel"/>
    <w:tmpl w:val="093A5520"/>
    <w:lvl w:ilvl="0" w:tplc="E2B28076">
      <w:start w:val="2024"/>
      <w:numFmt w:val="bullet"/>
      <w:lvlText w:val="-"/>
      <w:lvlJc w:val="left"/>
      <w:pPr>
        <w:ind w:left="1440" w:hanging="360"/>
      </w:pPr>
      <w:rPr>
        <w:rFonts w:ascii="Franklin Gothic Book" w:eastAsiaTheme="minorEastAsia" w:hAnsi="Franklin Gothic Book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4075628">
    <w:abstractNumId w:val="0"/>
  </w:num>
  <w:num w:numId="2" w16cid:durableId="87434468">
    <w:abstractNumId w:val="1"/>
  </w:num>
  <w:num w:numId="3" w16cid:durableId="2083409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F2B"/>
    <w:rsid w:val="000521EF"/>
    <w:rsid w:val="0006688A"/>
    <w:rsid w:val="000A545F"/>
    <w:rsid w:val="000C5405"/>
    <w:rsid w:val="000F3BEA"/>
    <w:rsid w:val="0010314C"/>
    <w:rsid w:val="00133F2B"/>
    <w:rsid w:val="00153B84"/>
    <w:rsid w:val="00196AAB"/>
    <w:rsid w:val="001A4D1A"/>
    <w:rsid w:val="001B0B3D"/>
    <w:rsid w:val="00254BF5"/>
    <w:rsid w:val="002559D0"/>
    <w:rsid w:val="00267B4B"/>
    <w:rsid w:val="002B7944"/>
    <w:rsid w:val="002F3C5C"/>
    <w:rsid w:val="003A7C7C"/>
    <w:rsid w:val="003B0DB8"/>
    <w:rsid w:val="00416D70"/>
    <w:rsid w:val="00431999"/>
    <w:rsid w:val="00443E2D"/>
    <w:rsid w:val="00572086"/>
    <w:rsid w:val="00575305"/>
    <w:rsid w:val="00597871"/>
    <w:rsid w:val="005D47DE"/>
    <w:rsid w:val="005F364E"/>
    <w:rsid w:val="0062123A"/>
    <w:rsid w:val="00635EF0"/>
    <w:rsid w:val="00646E75"/>
    <w:rsid w:val="00663587"/>
    <w:rsid w:val="00680B54"/>
    <w:rsid w:val="00690B0A"/>
    <w:rsid w:val="006B41B4"/>
    <w:rsid w:val="006D409C"/>
    <w:rsid w:val="006E3B22"/>
    <w:rsid w:val="007161B3"/>
    <w:rsid w:val="00776643"/>
    <w:rsid w:val="00797579"/>
    <w:rsid w:val="007D0F5B"/>
    <w:rsid w:val="00862972"/>
    <w:rsid w:val="00882E29"/>
    <w:rsid w:val="008F290E"/>
    <w:rsid w:val="00942045"/>
    <w:rsid w:val="00962D42"/>
    <w:rsid w:val="00964B9F"/>
    <w:rsid w:val="009925C3"/>
    <w:rsid w:val="009F215D"/>
    <w:rsid w:val="00A73BCA"/>
    <w:rsid w:val="00A75FCE"/>
    <w:rsid w:val="00AC5509"/>
    <w:rsid w:val="00AF4EA4"/>
    <w:rsid w:val="00B0669D"/>
    <w:rsid w:val="00B90CEF"/>
    <w:rsid w:val="00B95D4D"/>
    <w:rsid w:val="00BB464E"/>
    <w:rsid w:val="00C51CF5"/>
    <w:rsid w:val="00C93D20"/>
    <w:rsid w:val="00CA407F"/>
    <w:rsid w:val="00D00A30"/>
    <w:rsid w:val="00D8438A"/>
    <w:rsid w:val="00D90823"/>
    <w:rsid w:val="00DB6330"/>
    <w:rsid w:val="00DC71AE"/>
    <w:rsid w:val="00E55D74"/>
    <w:rsid w:val="00E67A6E"/>
    <w:rsid w:val="00E774C3"/>
    <w:rsid w:val="00E8541C"/>
    <w:rsid w:val="00F3200A"/>
    <w:rsid w:val="00F56513"/>
    <w:rsid w:val="00F72DC6"/>
    <w:rsid w:val="00F74519"/>
    <w:rsid w:val="00F77331"/>
    <w:rsid w:val="00FC5CD1"/>
    <w:rsid w:val="00FD27BC"/>
    <w:rsid w:val="03ECC40A"/>
    <w:rsid w:val="09762EBA"/>
    <w:rsid w:val="0D765A21"/>
    <w:rsid w:val="0F4706C2"/>
    <w:rsid w:val="107B7DFD"/>
    <w:rsid w:val="162C0E0A"/>
    <w:rsid w:val="1B8E47FE"/>
    <w:rsid w:val="1EC9ADF4"/>
    <w:rsid w:val="1F497AB5"/>
    <w:rsid w:val="224E32AA"/>
    <w:rsid w:val="22AA1EB7"/>
    <w:rsid w:val="29A790BF"/>
    <w:rsid w:val="29BA31B5"/>
    <w:rsid w:val="2B8DCDB1"/>
    <w:rsid w:val="32AD981E"/>
    <w:rsid w:val="336E6053"/>
    <w:rsid w:val="3528CA6C"/>
    <w:rsid w:val="35691D05"/>
    <w:rsid w:val="35A1628D"/>
    <w:rsid w:val="3B6B860B"/>
    <w:rsid w:val="3EF8A2EB"/>
    <w:rsid w:val="407F56BC"/>
    <w:rsid w:val="4179CF55"/>
    <w:rsid w:val="43B6BD83"/>
    <w:rsid w:val="45AC529D"/>
    <w:rsid w:val="46584252"/>
    <w:rsid w:val="490E2E5D"/>
    <w:rsid w:val="4CB0D0D5"/>
    <w:rsid w:val="4CB3104F"/>
    <w:rsid w:val="4E3F6093"/>
    <w:rsid w:val="50AAEE7A"/>
    <w:rsid w:val="5313BD10"/>
    <w:rsid w:val="57B891C9"/>
    <w:rsid w:val="57C7C6A1"/>
    <w:rsid w:val="5DCE7ACB"/>
    <w:rsid w:val="6241EA84"/>
    <w:rsid w:val="65576EA2"/>
    <w:rsid w:val="65BA654E"/>
    <w:rsid w:val="68587E6C"/>
    <w:rsid w:val="68AA779E"/>
    <w:rsid w:val="68AC2C49"/>
    <w:rsid w:val="6937FC51"/>
    <w:rsid w:val="69761409"/>
    <w:rsid w:val="6C612EB6"/>
    <w:rsid w:val="6F4D1FBA"/>
    <w:rsid w:val="6FE5F98E"/>
    <w:rsid w:val="75237D31"/>
    <w:rsid w:val="75D1D54B"/>
    <w:rsid w:val="7982E595"/>
    <w:rsid w:val="7C29E7DF"/>
    <w:rsid w:val="7F069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D56C28D"/>
  <w14:defaultImageDpi w14:val="330"/>
  <w15:chartTrackingRefBased/>
  <w15:docId w15:val="{0F232EFE-2114-423B-8C7A-DC1C70C8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D42"/>
    <w:pPr>
      <w:ind w:right="36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509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43E2D"/>
    <w:pPr>
      <w:keepNext/>
      <w:keepLines/>
      <w:pBdr>
        <w:bottom w:val="single" w:sz="8" w:space="1" w:color="99CB38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51C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3E2D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43E2D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3E2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Emphasis">
    <w:name w:val="Emphasis"/>
    <w:basedOn w:val="DefaultParagraphFont"/>
    <w:uiPriority w:val="11"/>
    <w:semiHidden/>
    <w:qFormat/>
    <w:rsid w:val="00B90CEF"/>
    <w:rPr>
      <w:i/>
      <w:iCs/>
    </w:rPr>
  </w:style>
  <w:style w:type="paragraph" w:styleId="ListParagraph">
    <w:name w:val="List Paragraph"/>
    <w:basedOn w:val="Normal"/>
    <w:uiPriority w:val="34"/>
    <w:qFormat/>
    <w:rsid w:val="003B0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B84"/>
  </w:style>
  <w:style w:type="paragraph" w:styleId="Footer">
    <w:name w:val="footer"/>
    <w:basedOn w:val="Normal"/>
    <w:link w:val="Foot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086"/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86"/>
    <w:rPr>
      <w:rFonts w:asciiTheme="majorHAnsi" w:eastAsiaTheme="majorEastAsia" w:hAnsiTheme="majorHAnsi" w:cstheme="majorBidi"/>
      <w:color w:val="4C661A" w:themeColor="accent1" w:themeShade="7F"/>
      <w:sz w:val="22"/>
    </w:rPr>
  </w:style>
  <w:style w:type="paragraph" w:styleId="Date">
    <w:name w:val="Date"/>
    <w:basedOn w:val="Normal"/>
    <w:next w:val="Normal"/>
    <w:link w:val="DateChar"/>
    <w:uiPriority w:val="99"/>
    <w:rsid w:val="00C51CF5"/>
    <w:rPr>
      <w:sz w:val="18"/>
      <w:szCs w:val="22"/>
    </w:rPr>
  </w:style>
  <w:style w:type="character" w:customStyle="1" w:styleId="DateChar">
    <w:name w:val="Date Char"/>
    <w:basedOn w:val="DefaultParagraphFont"/>
    <w:link w:val="Date"/>
    <w:uiPriority w:val="99"/>
    <w:rsid w:val="00C51CF5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AC5509"/>
    <w:rPr>
      <w:color w:val="31521B" w:themeColor="accent2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C51CF5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2D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443E2D"/>
    <w:rPr>
      <w:spacing w:val="19"/>
      <w:w w:val="86"/>
      <w:sz w:val="32"/>
      <w:szCs w:val="28"/>
      <w:fitText w:val="2160" w:id="1744560130"/>
    </w:rPr>
  </w:style>
  <w:style w:type="character" w:customStyle="1" w:styleId="Heading1Char">
    <w:name w:val="Heading 1 Char"/>
    <w:basedOn w:val="DefaultParagraphFont"/>
    <w:link w:val="Heading1"/>
    <w:uiPriority w:val="9"/>
    <w:rsid w:val="00AC5509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5D47DE"/>
    <w:rPr>
      <w:color w:val="808080"/>
      <w:shd w:val="clear" w:color="auto" w:fill="E6E6E6"/>
    </w:rPr>
  </w:style>
  <w:style w:type="paragraph" w:customStyle="1" w:styleId="ProfileText">
    <w:name w:val="Profile Text"/>
    <w:basedOn w:val="Normal"/>
    <w:qFormat/>
    <w:rsid w:val="00443E2D"/>
  </w:style>
  <w:style w:type="paragraph" w:customStyle="1" w:styleId="ContactDetails">
    <w:name w:val="Contact Details"/>
    <w:basedOn w:val="Normal"/>
    <w:qFormat/>
    <w:rsid w:val="00443E2D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ko\AppData\Roaming\Microsoft\Templates\Cubis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608C490D634378A4CE45104B2A8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F264E-DA3C-4DFD-BF96-DB2A52B6BCE9}"/>
      </w:docPartPr>
      <w:docPartBody>
        <w:p w:rsidR="00000000" w:rsidRDefault="00000000">
          <w:pPr>
            <w:pStyle w:val="FE608C490D634378A4CE45104B2A844C"/>
          </w:pPr>
          <w:r w:rsidRPr="00036450">
            <w:t>EDUCATION</w:t>
          </w:r>
        </w:p>
      </w:docPartBody>
    </w:docPart>
    <w:docPart>
      <w:docPartPr>
        <w:name w:val="AE4ACF9C42334A3BBC2895702C31D9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6AEED-B46F-4367-A587-150A2339A5FB}"/>
      </w:docPartPr>
      <w:docPartBody>
        <w:p w:rsidR="00000000" w:rsidRDefault="00000000">
          <w:pPr>
            <w:pStyle w:val="AE4ACF9C42334A3BBC2895702C31D98B"/>
          </w:pPr>
          <w:r w:rsidRPr="005D47DE">
            <w:t>Profile</w:t>
          </w:r>
        </w:p>
      </w:docPartBody>
    </w:docPart>
    <w:docPart>
      <w:docPartPr>
        <w:name w:val="EBA36179AE6A4C55A95D8BEC66127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37B7A-0BDD-4CE6-B660-62A71A1D0B89}"/>
      </w:docPartPr>
      <w:docPartBody>
        <w:p w:rsidR="00000000" w:rsidRDefault="00000000">
          <w:pPr>
            <w:pStyle w:val="EBA36179AE6A4C55A95D8BEC66127A63"/>
          </w:pPr>
          <w:r w:rsidRPr="006B41B4">
            <w:rPr>
              <w:rStyle w:val="Heading2Char"/>
            </w:rPr>
            <w:t>CONTACT</w:t>
          </w:r>
        </w:p>
      </w:docPartBody>
    </w:docPart>
    <w:docPart>
      <w:docPartPr>
        <w:name w:val="6F3F5F61ECD544C686480924096F6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F6527-3C11-471B-B40F-2AA0E66FE0EB}"/>
      </w:docPartPr>
      <w:docPartBody>
        <w:p w:rsidR="00000000" w:rsidRDefault="00000000">
          <w:pPr>
            <w:pStyle w:val="6F3F5F61ECD544C686480924096F6F8C"/>
          </w:pPr>
          <w:r w:rsidRPr="006B41B4">
            <w:t>PHONE:</w:t>
          </w:r>
        </w:p>
      </w:docPartBody>
    </w:docPart>
    <w:docPart>
      <w:docPartPr>
        <w:name w:val="5B343D1DBA474E4CAF03D36D58363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B414B-AD61-4FEA-B28D-1E41A5BFE608}"/>
      </w:docPartPr>
      <w:docPartBody>
        <w:p w:rsidR="00000000" w:rsidRDefault="00000000">
          <w:pPr>
            <w:pStyle w:val="5B343D1DBA474E4CAF03D36D583638C1"/>
          </w:pPr>
          <w:r w:rsidRPr="006B41B4">
            <w:t>WEBSITE:</w:t>
          </w:r>
        </w:p>
      </w:docPartBody>
    </w:docPart>
    <w:docPart>
      <w:docPartPr>
        <w:name w:val="10C4A42C9AEC4D6D94C487C26CDD4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774B5-3D2B-4740-98B3-9B3760387EB2}"/>
      </w:docPartPr>
      <w:docPartBody>
        <w:p w:rsidR="00000000" w:rsidRDefault="00000000">
          <w:pPr>
            <w:pStyle w:val="10C4A42C9AEC4D6D94C487C26CDD4F6B"/>
          </w:pPr>
          <w:r w:rsidRPr="00267B4B">
            <w:rPr>
              <w:lang w:val="fr-FR"/>
            </w:rPr>
            <w:t>EMAIL:</w:t>
          </w:r>
        </w:p>
      </w:docPartBody>
    </w:docPart>
    <w:docPart>
      <w:docPartPr>
        <w:name w:val="FDDC9FC11DC644B2B5F0176D7F197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7D4B1-4523-4C21-9D3F-3E16BC0CC7E0}"/>
      </w:docPartPr>
      <w:docPartBody>
        <w:p w:rsidR="00000000" w:rsidRDefault="00000000">
          <w:pPr>
            <w:pStyle w:val="FDDC9FC11DC644B2B5F0176D7F19777B"/>
          </w:pPr>
          <w:r w:rsidRPr="00036450">
            <w:t>WORK EXPERIENCE</w:t>
          </w:r>
        </w:p>
      </w:docPartBody>
    </w:docPart>
    <w:docPart>
      <w:docPartPr>
        <w:name w:val="4E88F738E56242ECA0A4501D536D9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ED5A3-6CD3-434E-8C1A-08FE88ABBE40}"/>
      </w:docPartPr>
      <w:docPartBody>
        <w:p w:rsidR="00000000" w:rsidRDefault="0072099B" w:rsidP="0072099B">
          <w:pPr>
            <w:pStyle w:val="4E88F738E56242ECA0A4501D536D9C0E"/>
          </w:pPr>
          <w:r w:rsidRPr="00036450">
            <w:t>EDUCATION</w:t>
          </w:r>
        </w:p>
      </w:docPartBody>
    </w:docPart>
    <w:docPart>
      <w:docPartPr>
        <w:name w:val="A490B109F0184F60AF77D779AF5D5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AA011-0326-49C1-ADA2-4160D5C98060}"/>
      </w:docPartPr>
      <w:docPartBody>
        <w:p w:rsidR="00000000" w:rsidRDefault="0072099B" w:rsidP="0072099B">
          <w:pPr>
            <w:pStyle w:val="A490B109F0184F60AF77D779AF5D5F12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99B"/>
    <w:rsid w:val="0072099B"/>
    <w:rsid w:val="009925C3"/>
    <w:rsid w:val="00B6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72099B"/>
    <w:pPr>
      <w:keepNext/>
      <w:keepLines/>
      <w:pBdr>
        <w:bottom w:val="single" w:sz="8" w:space="1" w:color="156082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kern w:val="0"/>
      <w:sz w:val="26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608C490D634378A4CE45104B2A844C">
    <w:name w:val="FE608C490D634378A4CE45104B2A844C"/>
  </w:style>
  <w:style w:type="paragraph" w:customStyle="1" w:styleId="1B6021DF8D9A41B487C95442549D5C98">
    <w:name w:val="1B6021DF8D9A41B487C95442549D5C98"/>
  </w:style>
  <w:style w:type="paragraph" w:customStyle="1" w:styleId="DCA7BF4085F44F4288BD19D0027580C7">
    <w:name w:val="DCA7BF4085F44F4288BD19D0027580C7"/>
  </w:style>
  <w:style w:type="paragraph" w:customStyle="1" w:styleId="69AB142B0B744F299585FC7700FE7641">
    <w:name w:val="69AB142B0B744F299585FC7700FE7641"/>
  </w:style>
  <w:style w:type="paragraph" w:customStyle="1" w:styleId="95E59F282C0849FE890E2F27E8342554">
    <w:name w:val="95E59F282C0849FE890E2F27E8342554"/>
  </w:style>
  <w:style w:type="paragraph" w:customStyle="1" w:styleId="6220E73C85F7476AB592E85ABD025671">
    <w:name w:val="6220E73C85F7476AB592E85ABD025671"/>
  </w:style>
  <w:style w:type="paragraph" w:customStyle="1" w:styleId="A1A15ADE746841E590B48857B34CA0C2">
    <w:name w:val="A1A15ADE746841E590B48857B34CA0C2"/>
  </w:style>
  <w:style w:type="paragraph" w:customStyle="1" w:styleId="F4F53E497C1A492E9378F55BE37F1498">
    <w:name w:val="F4F53E497C1A492E9378F55BE37F1498"/>
  </w:style>
  <w:style w:type="paragraph" w:customStyle="1" w:styleId="4B03BE3D7CEA42EC9D5D06C367EB7B5A">
    <w:name w:val="4B03BE3D7CEA42EC9D5D06C367EB7B5A"/>
  </w:style>
  <w:style w:type="paragraph" w:customStyle="1" w:styleId="AE4ACF9C42334A3BBC2895702C31D98B">
    <w:name w:val="AE4ACF9C42334A3BBC2895702C31D98B"/>
  </w:style>
  <w:style w:type="paragraph" w:customStyle="1" w:styleId="0C74C8B8651A412D84C77A9849E36583">
    <w:name w:val="0C74C8B8651A412D84C77A9849E36583"/>
  </w:style>
  <w:style w:type="character" w:customStyle="1" w:styleId="Heading2Char">
    <w:name w:val="Heading 2 Char"/>
    <w:basedOn w:val="DefaultParagraphFont"/>
    <w:link w:val="Heading2"/>
    <w:uiPriority w:val="9"/>
    <w:rsid w:val="0072099B"/>
    <w:rPr>
      <w:rFonts w:asciiTheme="majorHAnsi" w:eastAsiaTheme="majorEastAsia" w:hAnsiTheme="majorHAnsi" w:cstheme="majorBidi"/>
      <w:b/>
      <w:bCs/>
      <w:caps/>
      <w:kern w:val="0"/>
      <w:sz w:val="26"/>
      <w:szCs w:val="26"/>
      <w:lang w:val="en-US" w:eastAsia="ja-JP"/>
      <w14:ligatures w14:val="none"/>
    </w:rPr>
  </w:style>
  <w:style w:type="paragraph" w:customStyle="1" w:styleId="EBA36179AE6A4C55A95D8BEC66127A63">
    <w:name w:val="EBA36179AE6A4C55A95D8BEC66127A63"/>
  </w:style>
  <w:style w:type="paragraph" w:customStyle="1" w:styleId="6F3F5F61ECD544C686480924096F6F8C">
    <w:name w:val="6F3F5F61ECD544C686480924096F6F8C"/>
  </w:style>
  <w:style w:type="paragraph" w:customStyle="1" w:styleId="A6236B7685874D3D885835B9F46EC4C8">
    <w:name w:val="A6236B7685874D3D885835B9F46EC4C8"/>
  </w:style>
  <w:style w:type="paragraph" w:customStyle="1" w:styleId="5B343D1DBA474E4CAF03D36D583638C1">
    <w:name w:val="5B343D1DBA474E4CAF03D36D583638C1"/>
  </w:style>
  <w:style w:type="paragraph" w:customStyle="1" w:styleId="6FA820F3779241F2B0662580379D0FE8">
    <w:name w:val="6FA820F3779241F2B0662580379D0FE8"/>
  </w:style>
  <w:style w:type="paragraph" w:customStyle="1" w:styleId="10C4A42C9AEC4D6D94C487C26CDD4F6B">
    <w:name w:val="10C4A42C9AEC4D6D94C487C26CDD4F6B"/>
  </w:style>
  <w:style w:type="character" w:styleId="Hyperlink">
    <w:name w:val="Hyperlink"/>
    <w:basedOn w:val="DefaultParagraphFont"/>
    <w:uiPriority w:val="99"/>
    <w:unhideWhenUsed/>
    <w:rPr>
      <w:color w:val="80340D" w:themeColor="accent2" w:themeShade="80"/>
      <w:u w:val="single"/>
    </w:rPr>
  </w:style>
  <w:style w:type="paragraph" w:customStyle="1" w:styleId="24407DB0B8654DD48974C6D5ADBF0FEA">
    <w:name w:val="24407DB0B8654DD48974C6D5ADBF0FEA"/>
  </w:style>
  <w:style w:type="paragraph" w:customStyle="1" w:styleId="FDDC9FC11DC644B2B5F0176D7F19777B">
    <w:name w:val="FDDC9FC11DC644B2B5F0176D7F19777B"/>
  </w:style>
  <w:style w:type="paragraph" w:customStyle="1" w:styleId="91F72998DCFA4A4BB593E848F8886CD0">
    <w:name w:val="91F72998DCFA4A4BB593E848F8886CD0"/>
  </w:style>
  <w:style w:type="paragraph" w:customStyle="1" w:styleId="EF2099DA5718450A8EFA2547298F6B86">
    <w:name w:val="EF2099DA5718450A8EFA2547298F6B86"/>
  </w:style>
  <w:style w:type="paragraph" w:customStyle="1" w:styleId="05BD6737C81547C5A74DE6024B35F832">
    <w:name w:val="05BD6737C81547C5A74DE6024B35F832"/>
  </w:style>
  <w:style w:type="paragraph" w:customStyle="1" w:styleId="60108E6C51694A0AB87DAFA7571C3BEE">
    <w:name w:val="60108E6C51694A0AB87DAFA7571C3BEE"/>
  </w:style>
  <w:style w:type="paragraph" w:customStyle="1" w:styleId="6EA50FA2E164491D8DEC3AE363DFE570">
    <w:name w:val="6EA50FA2E164491D8DEC3AE363DFE570"/>
  </w:style>
  <w:style w:type="paragraph" w:customStyle="1" w:styleId="A2223FD003B44CF6AF88E94A0DF18B32">
    <w:name w:val="A2223FD003B44CF6AF88E94A0DF18B32"/>
  </w:style>
  <w:style w:type="paragraph" w:customStyle="1" w:styleId="1F2989DCA96E4E2295EFB1D715E34634">
    <w:name w:val="1F2989DCA96E4E2295EFB1D715E34634"/>
  </w:style>
  <w:style w:type="paragraph" w:customStyle="1" w:styleId="04C023F58EE444479FD074FDDE5DFCBF">
    <w:name w:val="04C023F58EE444479FD074FDDE5DFCBF"/>
  </w:style>
  <w:style w:type="paragraph" w:customStyle="1" w:styleId="2840FC3D0023461BB7FFBEE103821947">
    <w:name w:val="2840FC3D0023461BB7FFBEE103821947"/>
  </w:style>
  <w:style w:type="paragraph" w:customStyle="1" w:styleId="47951E7BB67948FE8179A972EBD5D07C">
    <w:name w:val="47951E7BB67948FE8179A972EBD5D07C"/>
  </w:style>
  <w:style w:type="paragraph" w:customStyle="1" w:styleId="4E88F738E56242ECA0A4501D536D9C0E">
    <w:name w:val="4E88F738E56242ECA0A4501D536D9C0E"/>
    <w:rsid w:val="0072099B"/>
  </w:style>
  <w:style w:type="paragraph" w:customStyle="1" w:styleId="8FFF1E4378C14AA3AFBC520F891B81B5">
    <w:name w:val="8FFF1E4378C14AA3AFBC520F891B81B5"/>
    <w:rsid w:val="0072099B"/>
  </w:style>
  <w:style w:type="paragraph" w:customStyle="1" w:styleId="A7C13966B37A44ABA8630DFDECED44F7">
    <w:name w:val="A7C13966B37A44ABA8630DFDECED44F7"/>
    <w:rsid w:val="0072099B"/>
  </w:style>
  <w:style w:type="paragraph" w:customStyle="1" w:styleId="3ED7CB0BD4C547AE830E7A66085C1196">
    <w:name w:val="3ED7CB0BD4C547AE830E7A66085C1196"/>
    <w:rsid w:val="0072099B"/>
  </w:style>
  <w:style w:type="paragraph" w:customStyle="1" w:styleId="BA9FD19E21C8451498FB574FC3960991">
    <w:name w:val="BA9FD19E21C8451498FB574FC3960991"/>
    <w:rsid w:val="0072099B"/>
  </w:style>
  <w:style w:type="paragraph" w:customStyle="1" w:styleId="4E8AB207C6A2443A9E4E72A349B0BF55">
    <w:name w:val="4E8AB207C6A2443A9E4E72A349B0BF55"/>
    <w:rsid w:val="0072099B"/>
  </w:style>
  <w:style w:type="paragraph" w:customStyle="1" w:styleId="A490B109F0184F60AF77D779AF5D5F12">
    <w:name w:val="A490B109F0184F60AF77D779AF5D5F12"/>
    <w:rsid w:val="0072099B"/>
  </w:style>
  <w:style w:type="paragraph" w:customStyle="1" w:styleId="135EDA8FD6884E84BD174B4407760223">
    <w:name w:val="135EDA8FD6884E84BD174B4407760223"/>
    <w:rsid w:val="0072099B"/>
  </w:style>
  <w:style w:type="paragraph" w:customStyle="1" w:styleId="FE7ABB5929F94E3D8BB4508F414E47AF">
    <w:name w:val="FE7ABB5929F94E3D8BB4508F414E47AF"/>
    <w:rsid w:val="0072099B"/>
  </w:style>
  <w:style w:type="paragraph" w:customStyle="1" w:styleId="1B0320DC2FE74C9585F8BFAD18CE1F55">
    <w:name w:val="1B0320DC2FE74C9585F8BFAD18CE1F55"/>
    <w:rsid w:val="0072099B"/>
  </w:style>
  <w:style w:type="paragraph" w:customStyle="1" w:styleId="09F3FA0A6B754312B8B0190EBFAE53D0">
    <w:name w:val="09F3FA0A6B754312B8B0190EBFAE53D0"/>
    <w:rsid w:val="0072099B"/>
  </w:style>
  <w:style w:type="paragraph" w:customStyle="1" w:styleId="7001F82CF00346D79327795208FC2FED">
    <w:name w:val="7001F82CF00346D79327795208FC2FED"/>
    <w:rsid w:val="0072099B"/>
  </w:style>
  <w:style w:type="paragraph" w:customStyle="1" w:styleId="968B4E9C730F4E52B5F786B67D3C1F4D">
    <w:name w:val="968B4E9C730F4E52B5F786B67D3C1F4D"/>
    <w:rsid w:val="0072099B"/>
  </w:style>
  <w:style w:type="paragraph" w:customStyle="1" w:styleId="E99AE04E83D2498FB21FAD93FA4FF1CA">
    <w:name w:val="E99AE04E83D2498FB21FAD93FA4FF1CA"/>
    <w:rsid w:val="0072099B"/>
  </w:style>
  <w:style w:type="paragraph" w:customStyle="1" w:styleId="E62B8E03EB1F4304B3EE66E9478FE7D9">
    <w:name w:val="E62B8E03EB1F4304B3EE66E9478FE7D9"/>
    <w:rsid w:val="007209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ECB769-24DF-4C8E-B73C-3610BB00B92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DC8523B-DE6D-4008-9188-315A18022F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7E8FA5-BA72-499C-A198-7B480DF17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Cubist resume.dotx</Template>
  <TotalTime>9</TotalTime>
  <Pages>2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Janko Ferreira</dc:creator>
  <cp:keywords/>
  <dc:description/>
  <cp:lastModifiedBy>Janko Ferreira</cp:lastModifiedBy>
  <cp:revision>5</cp:revision>
  <dcterms:created xsi:type="dcterms:W3CDTF">2026-01-27T21:38:00Z</dcterms:created>
  <dcterms:modified xsi:type="dcterms:W3CDTF">2026-01-27T21:47:00Z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